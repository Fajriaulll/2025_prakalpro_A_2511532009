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13E08" w14:textId="77777777" w:rsidR="008F4CBF" w:rsidRDefault="008F4CBF" w:rsidP="001455F8">
      <w:pPr>
        <w:pStyle w:val="Style1"/>
        <w:rPr>
          <w:lang w:val="en-US"/>
        </w:rPr>
      </w:pPr>
      <w:bookmarkStart w:id="0" w:name="_Toc213274355"/>
      <w:r>
        <w:t>LAPORAN PRAKTIKUM</w:t>
      </w:r>
      <w:bookmarkEnd w:id="0"/>
      <w:r>
        <w:t xml:space="preserve"> </w:t>
      </w:r>
    </w:p>
    <w:p w14:paraId="7895930B" w14:textId="77777777" w:rsidR="008F4CBF" w:rsidRDefault="008F4CBF" w:rsidP="008F4CB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PEMROGRAMAN </w:t>
      </w:r>
      <w:r>
        <w:rPr>
          <w:rFonts w:ascii="Times New Roman" w:hAnsi="Times New Roman" w:cs="Times New Roman"/>
          <w:sz w:val="28"/>
          <w:szCs w:val="28"/>
        </w:rPr>
        <w:t>ALGORITMA PEMROGRAMAN</w:t>
      </w:r>
    </w:p>
    <w:p w14:paraId="1D36FA8B" w14:textId="70C22E6E" w:rsidR="008F4CBF" w:rsidRDefault="003B0B48" w:rsidP="008F4CB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PERULANGAN WHILE DAN DO=WHILE</w:t>
      </w:r>
    </w:p>
    <w:p w14:paraId="61366F8D" w14:textId="77777777" w:rsidR="008F4CBF" w:rsidRDefault="008F4CBF" w:rsidP="008F4CB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06251E3" w14:textId="77777777" w:rsidR="008F4CBF" w:rsidRDefault="008F4CBF" w:rsidP="008F4CB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disusun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Oleh: </w:t>
      </w:r>
    </w:p>
    <w:p w14:paraId="56EC26E3" w14:textId="77777777" w:rsidR="008F4CBF" w:rsidRDefault="008F4CBF" w:rsidP="008F4CB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C9CBFDD" w14:textId="77777777" w:rsidR="008F4CBF" w:rsidRDefault="008F4CBF" w:rsidP="008F4CB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MUHAMAD FAJRI AULIA </w:t>
      </w:r>
    </w:p>
    <w:p w14:paraId="64794AA3" w14:textId="77777777" w:rsidR="008F4CBF" w:rsidRDefault="008F4CBF" w:rsidP="008F4CB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NIM 2511532009</w:t>
      </w:r>
    </w:p>
    <w:p w14:paraId="1C3148C0" w14:textId="77777777" w:rsidR="008F4CBF" w:rsidRPr="000F22DB" w:rsidRDefault="008F4CBF" w:rsidP="008F4CB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C0B90E" w14:textId="77777777" w:rsidR="008F4CBF" w:rsidRDefault="008F4CBF" w:rsidP="008F4CBF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</w:rPr>
        <w:t xml:space="preserve">DOSEN PENGAMPU : </w:t>
      </w:r>
      <w:r>
        <w:rPr>
          <w:rFonts w:ascii="Times New Roman" w:hAnsi="Times New Roman" w:cs="Times New Roman"/>
          <w:sz w:val="28"/>
          <w:szCs w:val="28"/>
          <w:lang w:val="id-ID"/>
        </w:rPr>
        <w:t>DR. WAHYUDI, S.T, M.T</w:t>
      </w:r>
    </w:p>
    <w:p w14:paraId="6188169D" w14:textId="77777777" w:rsidR="008F4CBF" w:rsidRDefault="008F4CBF" w:rsidP="008F4CB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ASISTEN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PRAKTIKUM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AUFAN TAUFIQURRAHMAN</w:t>
      </w:r>
    </w:p>
    <w:p w14:paraId="3CD87EA5" w14:textId="77777777" w:rsidR="008F4CBF" w:rsidRDefault="008F4CBF" w:rsidP="008F4CB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87F5236" w14:textId="77777777" w:rsidR="008F4CBF" w:rsidRDefault="008F4CBF" w:rsidP="008F4CB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4D1AFBB5" wp14:editId="60338FBC">
            <wp:extent cx="2070795" cy="252207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672" cy="2529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1CC64" w14:textId="77777777" w:rsidR="008F4CBF" w:rsidRDefault="008F4CBF" w:rsidP="008F4CB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98AEBF3" w14:textId="77777777" w:rsidR="008F4CBF" w:rsidRDefault="008F4CBF" w:rsidP="008F4CB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18A9807" w14:textId="77777777" w:rsidR="008F4CBF" w:rsidRDefault="008F4CBF" w:rsidP="008F4CB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FAKULTAS TEKNOLOGI INFORMASI</w:t>
      </w:r>
    </w:p>
    <w:p w14:paraId="5CF71AB6" w14:textId="77777777" w:rsidR="008F4CBF" w:rsidRDefault="008F4CBF" w:rsidP="008F4CB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DEPARTEMEN INFORMATIKA</w:t>
      </w:r>
    </w:p>
    <w:p w14:paraId="0EC88D9D" w14:textId="77777777" w:rsidR="008F4CBF" w:rsidRDefault="008F4CBF" w:rsidP="008F4CB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UNIVERSITAS ANDALAS</w:t>
      </w:r>
    </w:p>
    <w:p w14:paraId="3EED7D2D" w14:textId="02168823" w:rsidR="008F4CBF" w:rsidRDefault="008F4CBF" w:rsidP="008F4CBF">
      <w:pPr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8F4CBF" w:rsidSect="008F4CBF"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PADANG, </w:t>
      </w:r>
      <w:r w:rsidR="003B0B48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B0B48">
        <w:rPr>
          <w:rFonts w:ascii="Times New Roman" w:hAnsi="Times New Roman" w:cs="Times New Roman"/>
          <w:sz w:val="28"/>
          <w:szCs w:val="28"/>
          <w:lang w:val="en-US"/>
        </w:rPr>
        <w:t>NOVEMBER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20</w:t>
      </w:r>
      <w:r w:rsidR="003F0A4D">
        <w:rPr>
          <w:rFonts w:ascii="Times New Roman" w:hAnsi="Times New Roman" w:cs="Times New Roman"/>
          <w:sz w:val="28"/>
          <w:szCs w:val="28"/>
          <w:lang w:val="en-US"/>
        </w:rPr>
        <w:t>25</w:t>
      </w:r>
    </w:p>
    <w:p w14:paraId="5BC451A0" w14:textId="77777777" w:rsidR="008F4CBF" w:rsidRDefault="008F4CBF" w:rsidP="008F4CBF">
      <w:pPr>
        <w:pStyle w:val="Style1"/>
        <w:tabs>
          <w:tab w:val="center" w:pos="4513"/>
          <w:tab w:val="left" w:pos="6807"/>
        </w:tabs>
        <w:jc w:val="left"/>
        <w:rPr>
          <w:lang w:val="en-US"/>
        </w:rPr>
      </w:pPr>
      <w:r>
        <w:lastRenderedPageBreak/>
        <w:tab/>
      </w:r>
      <w:bookmarkStart w:id="1" w:name="_Toc212621882"/>
      <w:bookmarkStart w:id="2" w:name="_Toc213274356"/>
      <w:r>
        <w:t>KATA PENGANTAR</w:t>
      </w:r>
      <w:bookmarkEnd w:id="1"/>
      <w:bookmarkEnd w:id="2"/>
      <w:r>
        <w:tab/>
      </w:r>
    </w:p>
    <w:p w14:paraId="157C3F52" w14:textId="77777777" w:rsidR="008F4CBF" w:rsidRDefault="008F4CBF" w:rsidP="008F4CB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Puji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syukur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kehadirat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Allah SWT yang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rahmat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taufik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hidayah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-Nya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penulis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menyelesaikan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praktikum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mata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kuliah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Algoritma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Pemrograman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tepat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A95D83F" w14:textId="058FD89D" w:rsidR="008F4CBF" w:rsidRDefault="008F4CBF" w:rsidP="008F4CB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disusun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memenuhi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salah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tugas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praktikum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pertemuan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F41109">
        <w:rPr>
          <w:rFonts w:ascii="Times New Roman" w:hAnsi="Times New Roman" w:cs="Times New Roman"/>
          <w:sz w:val="24"/>
          <w:szCs w:val="24"/>
          <w:lang w:val="en-ID"/>
        </w:rPr>
        <w:t>ke</w:t>
      </w:r>
      <w:r>
        <w:rPr>
          <w:rFonts w:ascii="Times New Roman" w:hAnsi="Times New Roman" w:cs="Times New Roman"/>
          <w:sz w:val="24"/>
          <w:szCs w:val="24"/>
          <w:lang w:val="en-ID"/>
        </w:rPr>
        <w:t>lima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proofErr w:type="gram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judul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F41109">
        <w:rPr>
          <w:rFonts w:ascii="Times New Roman" w:hAnsi="Times New Roman" w:cs="Times New Roman"/>
          <w:b/>
          <w:bCs/>
          <w:sz w:val="24"/>
          <w:szCs w:val="24"/>
          <w:lang w:val="en-ID"/>
        </w:rPr>
        <w:t>“</w:t>
      </w:r>
      <w:proofErr w:type="spellStart"/>
      <w:r w:rsidR="003B0B48">
        <w:rPr>
          <w:rFonts w:ascii="Times New Roman" w:hAnsi="Times New Roman" w:cs="Times New Roman"/>
          <w:b/>
          <w:bCs/>
          <w:sz w:val="24"/>
          <w:szCs w:val="24"/>
          <w:lang w:val="en-ID"/>
        </w:rPr>
        <w:t>Perulangan</w:t>
      </w:r>
      <w:proofErr w:type="spellEnd"/>
      <w:r w:rsidR="003B0B4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while dan do=while</w:t>
      </w:r>
      <w:r w:rsidRPr="00F41109">
        <w:rPr>
          <w:rFonts w:ascii="Times New Roman" w:hAnsi="Times New Roman" w:cs="Times New Roman"/>
          <w:b/>
          <w:bCs/>
          <w:sz w:val="24"/>
          <w:szCs w:val="24"/>
          <w:lang w:val="en-ID"/>
        </w:rPr>
        <w:t>”</w:t>
      </w:r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penyusunan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penulis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berharap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gambaran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mengenai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Statement Control for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program java.</w:t>
      </w:r>
    </w:p>
    <w:p w14:paraId="4195D037" w14:textId="77777777" w:rsidR="008F4CBF" w:rsidRDefault="008F4CBF" w:rsidP="008F4CB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Penulis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menyadari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masih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jauh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sempurna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. Oleh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penulis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sangat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mengharapkan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kritik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dan saran yang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membangun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demi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perbaikan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maupun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pemahaman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di masa yang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datang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B6193F7" w14:textId="77777777" w:rsidR="008F4CBF" w:rsidRPr="00F41109" w:rsidRDefault="008F4CBF" w:rsidP="008F4CB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Akhir kata,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penulis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mengucapkan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terima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kasih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dosen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pengampu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semua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bimbingan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arahan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bantuan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hingga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terselesaikan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Semoga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bermanfaat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bagi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41109">
        <w:rPr>
          <w:rFonts w:ascii="Times New Roman" w:hAnsi="Times New Roman" w:cs="Times New Roman"/>
          <w:sz w:val="24"/>
          <w:szCs w:val="24"/>
          <w:lang w:val="en-ID"/>
        </w:rPr>
        <w:t>pembaca</w:t>
      </w:r>
      <w:proofErr w:type="spellEnd"/>
      <w:r w:rsidRPr="00F4110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976373B" w14:textId="77777777" w:rsidR="008F4CBF" w:rsidRDefault="008F4CBF" w:rsidP="008F4CB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731BDBC" w14:textId="77777777" w:rsidR="008F4CBF" w:rsidRDefault="008F4CBF" w:rsidP="008F4CB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A488CF8" w14:textId="77777777" w:rsidR="008F4CBF" w:rsidRDefault="008F4CBF" w:rsidP="008F4CB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C54DE5D" w14:textId="77777777" w:rsidR="008F4CBF" w:rsidRDefault="008F4CBF" w:rsidP="008F4CB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EE34837" w14:textId="6418A9EE" w:rsidR="008F4CBF" w:rsidRDefault="008F4CBF" w:rsidP="008F4CBF">
      <w:pPr>
        <w:ind w:left="504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Padang, </w:t>
      </w:r>
      <w:r w:rsidR="003B0B48"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3B0B48">
        <w:rPr>
          <w:rFonts w:ascii="Times New Roman" w:hAnsi="Times New Roman" w:cs="Times New Roman"/>
          <w:sz w:val="24"/>
          <w:szCs w:val="24"/>
          <w:lang w:val="en-US"/>
        </w:rPr>
        <w:t>November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2025</w:t>
      </w:r>
      <w:proofErr w:type="gramEnd"/>
    </w:p>
    <w:p w14:paraId="605622D2" w14:textId="77777777" w:rsidR="008F4CBF" w:rsidRDefault="008F4CBF" w:rsidP="008F4CB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82BF02" w14:textId="77777777" w:rsidR="008F4CBF" w:rsidRDefault="008F4CBF" w:rsidP="008F4CB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E69F12" w14:textId="77777777" w:rsidR="008F4CBF" w:rsidRDefault="008F4CBF" w:rsidP="008F4CB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714C3C" w14:textId="77777777" w:rsidR="008F4CBF" w:rsidRDefault="008F4CBF" w:rsidP="008F4CB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Penulis</w:t>
      </w:r>
      <w:proofErr w:type="spellEnd"/>
    </w:p>
    <w:p w14:paraId="08865358" w14:textId="77777777" w:rsidR="008F4CBF" w:rsidRDefault="008F4CBF" w:rsidP="008F4CBF">
      <w:pPr>
        <w:tabs>
          <w:tab w:val="left" w:pos="5836"/>
        </w:tabs>
        <w:rPr>
          <w:lang w:val="en-US"/>
        </w:rPr>
      </w:pPr>
      <w:r>
        <w:rPr>
          <w:lang w:val="en-US"/>
        </w:rPr>
        <w:tab/>
      </w:r>
    </w:p>
    <w:p w14:paraId="24381DA1" w14:textId="77777777" w:rsidR="008F4CBF" w:rsidRDefault="008F4CBF" w:rsidP="008F4CBF">
      <w:pPr>
        <w:tabs>
          <w:tab w:val="left" w:pos="5836"/>
        </w:tabs>
        <w:rPr>
          <w:lang w:val="en-US"/>
        </w:rPr>
      </w:pPr>
    </w:p>
    <w:p w14:paraId="17D567FB" w14:textId="77777777" w:rsidR="008F4CBF" w:rsidRDefault="008F4CBF" w:rsidP="008F4CBF">
      <w:pPr>
        <w:tabs>
          <w:tab w:val="left" w:pos="5836"/>
        </w:tabs>
        <w:rPr>
          <w:lang w:val="en-US"/>
        </w:rPr>
      </w:pPr>
    </w:p>
    <w:p w14:paraId="5AAEC3AD" w14:textId="77777777" w:rsidR="003F0A4D" w:rsidRDefault="003F0A4D" w:rsidP="008F4CBF">
      <w:pPr>
        <w:tabs>
          <w:tab w:val="left" w:pos="5836"/>
        </w:tabs>
        <w:rPr>
          <w:lang w:val="en-US"/>
        </w:rPr>
      </w:pPr>
    </w:p>
    <w:p w14:paraId="74896429" w14:textId="77777777" w:rsidR="003F0A4D" w:rsidRPr="008F4CBF" w:rsidRDefault="003F0A4D" w:rsidP="008F4CBF">
      <w:pPr>
        <w:tabs>
          <w:tab w:val="left" w:pos="5836"/>
        </w:tabs>
        <w:rPr>
          <w:lang w:val="en-US"/>
        </w:rPr>
      </w:pPr>
    </w:p>
    <w:p w14:paraId="7102CE64" w14:textId="77777777" w:rsidR="008F4CBF" w:rsidRDefault="008F4CBF" w:rsidP="008F4CBF">
      <w:pPr>
        <w:pStyle w:val="Style1"/>
        <w:rPr>
          <w:lang w:val="en-US"/>
        </w:rPr>
      </w:pPr>
      <w:bookmarkStart w:id="3" w:name="_Toc212621883"/>
      <w:bookmarkStart w:id="4" w:name="_Toc213274357"/>
      <w:r>
        <w:lastRenderedPageBreak/>
        <w:t>DAFTAR ISI</w:t>
      </w:r>
      <w:bookmarkEnd w:id="3"/>
      <w:bookmarkEnd w:id="4"/>
    </w:p>
    <w:p w14:paraId="13B4B3BD" w14:textId="77777777" w:rsidR="008F4CBF" w:rsidRDefault="008F4CBF" w:rsidP="008F4CBF">
      <w:pPr>
        <w:tabs>
          <w:tab w:val="left" w:pos="6349"/>
        </w:tabs>
        <w:rPr>
          <w:lang w:val="en-US"/>
        </w:rPr>
      </w:pPr>
      <w:r>
        <w:rPr>
          <w:lang w:val="en-US"/>
        </w:rPr>
        <w:tab/>
      </w:r>
    </w:p>
    <w:p w14:paraId="1873AC68" w14:textId="220DC487" w:rsidR="00B84A5D" w:rsidRDefault="00B84A5D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  <w:hyperlink w:anchor="_Toc213274355" w:history="1">
        <w:r w:rsidRPr="00755612">
          <w:rPr>
            <w:rStyle w:val="Hyperlink"/>
            <w:noProof/>
          </w:rPr>
          <w:t>LAPORAN PRAKTIKUM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8A9E33B" w14:textId="7BDFBAA2" w:rsidR="00B84A5D" w:rsidRDefault="00B84A5D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56" w:history="1">
        <w:r w:rsidRPr="00755612">
          <w:rPr>
            <w:rStyle w:val="Hyperlink"/>
            <w:noProof/>
          </w:rPr>
          <w:t>KATA PENGANTAR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187F12EC" w14:textId="32643F2F" w:rsidR="00B84A5D" w:rsidRDefault="00B84A5D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57" w:history="1">
        <w:r w:rsidRPr="00755612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5E059BF5" w14:textId="7A014799" w:rsidR="00B84A5D" w:rsidRDefault="00B84A5D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58" w:history="1">
        <w:r w:rsidRPr="00755612">
          <w:rPr>
            <w:rStyle w:val="Hyperlink"/>
            <w:noProof/>
          </w:rPr>
          <w:t>DAFTAR GAMBAR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183CF700" w14:textId="0178ACB4" w:rsidR="00B84A5D" w:rsidRDefault="00B84A5D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59" w:history="1">
        <w:r w:rsidRPr="00755612">
          <w:rPr>
            <w:rStyle w:val="Hyperlink"/>
            <w:noProof/>
            <w:lang w:val="en-US"/>
          </w:rPr>
          <w:t>BAB I</w:t>
        </w:r>
        <w:r w:rsidRPr="00755612">
          <w:rPr>
            <w:rStyle w:val="Hyperlink"/>
            <w:noProof/>
          </w:rPr>
          <w:t xml:space="preserve"> PENDAHULUAN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5DC6B2D" w14:textId="70AF293D" w:rsidR="00B84A5D" w:rsidRDefault="00B84A5D">
      <w:pPr>
        <w:pStyle w:val="TOC2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60" w:history="1">
        <w:r w:rsidRPr="00755612">
          <w:rPr>
            <w:rStyle w:val="Hyperlink"/>
            <w:noProof/>
            <w:lang w:val="en-US"/>
          </w:rPr>
          <w:t>1.1 Latar Belakang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40895AF" w14:textId="1C03C52D" w:rsidR="00B84A5D" w:rsidRDefault="00B84A5D">
      <w:pPr>
        <w:pStyle w:val="TOC2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61" w:history="1">
        <w:r w:rsidRPr="00755612">
          <w:rPr>
            <w:rStyle w:val="Hyperlink"/>
            <w:noProof/>
            <w:lang w:val="en-US"/>
          </w:rPr>
          <w:t>1.2 Tujuan Praktikum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863299F" w14:textId="17F8B85A" w:rsidR="00B84A5D" w:rsidRDefault="00B84A5D">
      <w:pPr>
        <w:pStyle w:val="TOC2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62" w:history="1">
        <w:r w:rsidRPr="00755612">
          <w:rPr>
            <w:rStyle w:val="Hyperlink"/>
            <w:noProof/>
            <w:lang w:val="en-US"/>
          </w:rPr>
          <w:t>1.3 Manfaat Praktikum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F40AACE" w14:textId="112AADE9" w:rsidR="00B84A5D" w:rsidRDefault="00B84A5D">
      <w:pPr>
        <w:pStyle w:val="TOC2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63" w:history="1">
        <w:r w:rsidRPr="00755612">
          <w:rPr>
            <w:rStyle w:val="Hyperlink"/>
            <w:noProof/>
            <w:lang w:val="en-US"/>
          </w:rPr>
          <w:t>1.4 Persyaratan Praktikum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EE565FF" w14:textId="1B51DA58" w:rsidR="00B84A5D" w:rsidRDefault="00B84A5D">
      <w:pPr>
        <w:pStyle w:val="TOC2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64" w:history="1">
        <w:r w:rsidRPr="00755612">
          <w:rPr>
            <w:rStyle w:val="Hyperlink"/>
            <w:noProof/>
            <w:lang w:val="en-US"/>
          </w:rPr>
          <w:t>1.5 Waktu dan tempat pelaksanaan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186B438" w14:textId="52426A06" w:rsidR="00B84A5D" w:rsidRDefault="00B84A5D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65" w:history="1">
        <w:r w:rsidRPr="00755612">
          <w:rPr>
            <w:rStyle w:val="Hyperlink"/>
            <w:noProof/>
            <w:lang w:val="en-ID" w:eastAsia="en-ID"/>
          </w:rPr>
          <w:t>BAB II PEMBAHASAN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BC6DE2" w14:textId="316603C9" w:rsidR="00B84A5D" w:rsidRDefault="00B84A5D">
      <w:pPr>
        <w:pStyle w:val="TOC2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66" w:history="1">
        <w:r w:rsidRPr="00755612">
          <w:rPr>
            <w:rStyle w:val="Hyperlink"/>
            <w:noProof/>
            <w:lang w:val="en-ID" w:eastAsia="en-ID"/>
          </w:rPr>
          <w:t>2.1 Pengertian Control 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D05105" w14:textId="30F79BF3" w:rsidR="00B84A5D" w:rsidRDefault="00B84A5D">
      <w:pPr>
        <w:pStyle w:val="TOC2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67" w:history="1">
        <w:r w:rsidRPr="00755612">
          <w:rPr>
            <w:rStyle w:val="Hyperlink"/>
            <w:noProof/>
            <w:lang w:val="en-US"/>
          </w:rPr>
          <w:t>2.2 Langkah Pengerjaan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C0EA99" w14:textId="2DBEFBEA" w:rsidR="00B84A5D" w:rsidRDefault="00B84A5D">
      <w:pPr>
        <w:pStyle w:val="TOC3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68" w:history="1">
        <w:r w:rsidRPr="00755612">
          <w:rPr>
            <w:rStyle w:val="Hyperlink"/>
            <w:noProof/>
            <w:lang w:val="en-US"/>
          </w:rPr>
          <w:t>2.2.1 Sentinel Loop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F4AD23" w14:textId="42D38235" w:rsidR="00B84A5D" w:rsidRDefault="00B84A5D">
      <w:pPr>
        <w:pStyle w:val="TOC3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69" w:history="1">
        <w:r w:rsidRPr="00755612">
          <w:rPr>
            <w:rStyle w:val="Hyperlink"/>
            <w:noProof/>
            <w:lang w:val="en-US"/>
          </w:rPr>
          <w:t>2.2.2 Perulangan While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A2FDB8" w14:textId="2740BF12" w:rsidR="00B84A5D" w:rsidRDefault="00B84A5D">
      <w:pPr>
        <w:pStyle w:val="TOC3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70" w:history="1">
        <w:r w:rsidRPr="00755612">
          <w:rPr>
            <w:rStyle w:val="Hyperlink"/>
            <w:noProof/>
            <w:lang w:val="en-US"/>
          </w:rPr>
          <w:t>2.2.3 Lempar Dadu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EC6545" w14:textId="5B4BB179" w:rsidR="00B84A5D" w:rsidRDefault="00B84A5D">
      <w:pPr>
        <w:pStyle w:val="TOC3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71" w:history="1">
        <w:r w:rsidRPr="00755612">
          <w:rPr>
            <w:rStyle w:val="Hyperlink"/>
            <w:bCs/>
            <w:noProof/>
            <w:lang w:val="en-US"/>
          </w:rPr>
          <w:t>2.2.4</w:t>
        </w:r>
        <w:r w:rsidRPr="00755612">
          <w:rPr>
            <w:rStyle w:val="Hyperlink"/>
            <w:noProof/>
            <w:lang w:val="en-US"/>
          </w:rPr>
          <w:t xml:space="preserve"> Game Penjumlahan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F5D159" w14:textId="30D7689B" w:rsidR="00B84A5D" w:rsidRDefault="00B84A5D">
      <w:pPr>
        <w:pStyle w:val="TOC3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72" w:history="1">
        <w:r w:rsidRPr="00755612">
          <w:rPr>
            <w:rStyle w:val="Hyperlink"/>
            <w:noProof/>
            <w:lang w:val="en-US"/>
          </w:rPr>
          <w:t>2.2.5 DoWhile1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36D0F88" w14:textId="49BB55BD" w:rsidR="00B84A5D" w:rsidRDefault="00B84A5D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73" w:history="1">
        <w:r w:rsidRPr="00755612">
          <w:rPr>
            <w:rStyle w:val="Hyperlink"/>
            <w:noProof/>
            <w:lang w:val="en-US"/>
          </w:rPr>
          <w:t>BAB III KESIMPULAN DAN SARAN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9F9CA31" w14:textId="34E93CDA" w:rsidR="00B84A5D" w:rsidRDefault="00B84A5D">
      <w:pPr>
        <w:pStyle w:val="TOC2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74" w:history="1">
        <w:r w:rsidRPr="00755612">
          <w:rPr>
            <w:rStyle w:val="Hyperlink"/>
            <w:noProof/>
            <w:lang w:val="en-US"/>
          </w:rPr>
          <w:t>3.1 Kesimpulan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ECEA852" w14:textId="39AB1B82" w:rsidR="00B84A5D" w:rsidRDefault="00B84A5D">
      <w:pPr>
        <w:pStyle w:val="TOC2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75" w:history="1">
        <w:r w:rsidRPr="00755612">
          <w:rPr>
            <w:rStyle w:val="Hyperlink"/>
            <w:noProof/>
            <w:lang w:val="en-US"/>
          </w:rPr>
          <w:t>3.2 Saran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1C288E" w14:textId="7F0190E2" w:rsidR="00B84A5D" w:rsidRDefault="00B84A5D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76" w:history="1">
        <w:r w:rsidRPr="00755612">
          <w:rPr>
            <w:rStyle w:val="Hyperlink"/>
            <w:noProof/>
            <w:lang w:val="en-US"/>
          </w:rPr>
          <w:t>DAFTAR PUSTAKA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7C171BC" w14:textId="584CB676" w:rsidR="008F4CBF" w:rsidRDefault="00B84A5D" w:rsidP="008F4CBF">
      <w:pPr>
        <w:tabs>
          <w:tab w:val="left" w:pos="6349"/>
        </w:tabs>
        <w:rPr>
          <w:lang w:val="en-US"/>
        </w:rPr>
      </w:pPr>
      <w:r>
        <w:rPr>
          <w:lang w:val="en-US"/>
        </w:rPr>
        <w:fldChar w:fldCharType="end"/>
      </w:r>
    </w:p>
    <w:p w14:paraId="53352DCF" w14:textId="77777777" w:rsidR="008F4CBF" w:rsidRDefault="008F4CBF" w:rsidP="008F4CBF">
      <w:pPr>
        <w:tabs>
          <w:tab w:val="left" w:pos="6349"/>
        </w:tabs>
        <w:rPr>
          <w:lang w:val="en-US"/>
        </w:rPr>
      </w:pPr>
    </w:p>
    <w:p w14:paraId="3A2B496C" w14:textId="77777777" w:rsidR="008F4CBF" w:rsidRDefault="008F4CBF" w:rsidP="008F4CBF">
      <w:pPr>
        <w:tabs>
          <w:tab w:val="left" w:pos="6349"/>
        </w:tabs>
        <w:rPr>
          <w:lang w:val="en-US"/>
        </w:rPr>
      </w:pPr>
    </w:p>
    <w:p w14:paraId="29AC8B4E" w14:textId="77777777" w:rsidR="008F4CBF" w:rsidRDefault="008F4CBF" w:rsidP="008F4CBF">
      <w:pPr>
        <w:tabs>
          <w:tab w:val="left" w:pos="6349"/>
        </w:tabs>
        <w:rPr>
          <w:lang w:val="en-US"/>
        </w:rPr>
      </w:pPr>
    </w:p>
    <w:p w14:paraId="5B68E55C" w14:textId="77777777" w:rsidR="008F4CBF" w:rsidRDefault="008F4CBF" w:rsidP="008F4CBF">
      <w:pPr>
        <w:tabs>
          <w:tab w:val="left" w:pos="6349"/>
        </w:tabs>
        <w:rPr>
          <w:lang w:val="en-US"/>
        </w:rPr>
      </w:pPr>
    </w:p>
    <w:p w14:paraId="6233D2D6" w14:textId="77777777" w:rsidR="008F4CBF" w:rsidRDefault="008F4CBF" w:rsidP="008F4CBF">
      <w:pPr>
        <w:tabs>
          <w:tab w:val="left" w:pos="6349"/>
        </w:tabs>
        <w:rPr>
          <w:lang w:val="en-US"/>
        </w:rPr>
      </w:pPr>
    </w:p>
    <w:p w14:paraId="792C4277" w14:textId="77777777" w:rsidR="008F4CBF" w:rsidRDefault="008F4CBF" w:rsidP="008F4CBF">
      <w:pPr>
        <w:tabs>
          <w:tab w:val="left" w:pos="6349"/>
        </w:tabs>
        <w:rPr>
          <w:lang w:val="en-US"/>
        </w:rPr>
      </w:pPr>
    </w:p>
    <w:p w14:paraId="31FED08F" w14:textId="77777777" w:rsidR="008F4CBF" w:rsidRDefault="008F4CBF" w:rsidP="008F4CBF">
      <w:pPr>
        <w:tabs>
          <w:tab w:val="left" w:pos="6349"/>
        </w:tabs>
        <w:rPr>
          <w:lang w:val="en-US"/>
        </w:rPr>
      </w:pPr>
    </w:p>
    <w:p w14:paraId="3E4FC716" w14:textId="77777777" w:rsidR="00B84A5D" w:rsidRDefault="00B84A5D" w:rsidP="008F4CBF">
      <w:pPr>
        <w:tabs>
          <w:tab w:val="left" w:pos="6349"/>
        </w:tabs>
        <w:rPr>
          <w:lang w:val="en-US"/>
        </w:rPr>
      </w:pPr>
    </w:p>
    <w:p w14:paraId="1793C535" w14:textId="77777777" w:rsidR="008F4CBF" w:rsidRDefault="008F4CBF" w:rsidP="008F4CBF">
      <w:pPr>
        <w:pStyle w:val="Style1"/>
        <w:tabs>
          <w:tab w:val="center" w:pos="4513"/>
          <w:tab w:val="left" w:pos="6698"/>
        </w:tabs>
        <w:jc w:val="left"/>
        <w:rPr>
          <w:lang w:val="en-US"/>
        </w:rPr>
      </w:pPr>
      <w:r>
        <w:lastRenderedPageBreak/>
        <w:tab/>
      </w:r>
      <w:bookmarkStart w:id="5" w:name="_Toc212621884"/>
      <w:bookmarkStart w:id="6" w:name="_Toc213274358"/>
      <w:r>
        <w:t>DAFTAR GAMBAR</w:t>
      </w:r>
      <w:bookmarkEnd w:id="5"/>
      <w:bookmarkEnd w:id="6"/>
      <w:r>
        <w:tab/>
      </w:r>
    </w:p>
    <w:p w14:paraId="1B015221" w14:textId="77777777" w:rsidR="008F4CBF" w:rsidRDefault="008F4CBF" w:rsidP="008F4CBF">
      <w:pPr>
        <w:rPr>
          <w:lang w:val="en-US"/>
        </w:rPr>
      </w:pPr>
    </w:p>
    <w:p w14:paraId="1CB88798" w14:textId="77777777" w:rsidR="008F4CBF" w:rsidRDefault="008F4CBF" w:rsidP="008F4CBF">
      <w:pPr>
        <w:rPr>
          <w:lang w:val="en-US"/>
        </w:rPr>
      </w:pPr>
    </w:p>
    <w:p w14:paraId="187D4BF3" w14:textId="456B3BFF" w:rsidR="00B84A5D" w:rsidRDefault="00B84A5D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r>
        <w:rPr>
          <w:noProof/>
        </w:rPr>
        <w:fldChar w:fldCharType="begin"/>
      </w:r>
      <w:r>
        <w:rPr>
          <w:noProof/>
        </w:rPr>
        <w:instrText xml:space="preserve"> TOC \h \z \c "Gambar" </w:instrText>
      </w:r>
      <w:r>
        <w:rPr>
          <w:noProof/>
        </w:rPr>
        <w:fldChar w:fldCharType="separate"/>
      </w:r>
      <w:hyperlink w:anchor="_Toc213274378" w:history="1">
        <w:r w:rsidRPr="002B087F">
          <w:rPr>
            <w:rStyle w:val="Hyperlink"/>
            <w:rFonts w:ascii="Times New Roman" w:hAnsi="Times New Roman" w:cs="Times New Roman"/>
            <w:b/>
            <w:bCs/>
            <w:noProof/>
          </w:rPr>
          <w:t>Gambar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D75BA2" w14:textId="3F4E19B4" w:rsidR="00B84A5D" w:rsidRDefault="00B84A5D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79" w:history="1">
        <w:r w:rsidRPr="002B087F">
          <w:rPr>
            <w:rStyle w:val="Hyperlink"/>
            <w:noProof/>
          </w:rPr>
          <w:t>Gambar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E30BB9" w14:textId="64B47BF8" w:rsidR="00B84A5D" w:rsidRDefault="00B84A5D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80" w:history="1">
        <w:r w:rsidRPr="002B087F">
          <w:rPr>
            <w:rStyle w:val="Hyperlink"/>
            <w:noProof/>
          </w:rPr>
          <w:t>Gambar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45A90D" w14:textId="7E628BB7" w:rsidR="00B84A5D" w:rsidRDefault="00B84A5D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81" w:history="1">
        <w:r w:rsidRPr="002B087F">
          <w:rPr>
            <w:rStyle w:val="Hyperlink"/>
            <w:noProof/>
          </w:rPr>
          <w:t>Gambar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73207A" w14:textId="2BD65390" w:rsidR="00B84A5D" w:rsidRDefault="00B84A5D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82" w:history="1">
        <w:r w:rsidRPr="002B087F">
          <w:rPr>
            <w:rStyle w:val="Hyperlink"/>
            <w:b/>
            <w:bCs/>
            <w:noProof/>
          </w:rPr>
          <w:t>Gambar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B1D079" w14:textId="223B1B99" w:rsidR="00B84A5D" w:rsidRDefault="00B84A5D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83" w:history="1">
        <w:r w:rsidRPr="002B087F">
          <w:rPr>
            <w:rStyle w:val="Hyperlink"/>
            <w:noProof/>
          </w:rPr>
          <w:t>Gambar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9777DE" w14:textId="6C0980EB" w:rsidR="00B84A5D" w:rsidRDefault="00B84A5D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84" w:history="1">
        <w:r w:rsidRPr="002B087F">
          <w:rPr>
            <w:rStyle w:val="Hyperlink"/>
            <w:noProof/>
          </w:rPr>
          <w:t>Gambar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DE452E" w14:textId="76682687" w:rsidR="00B84A5D" w:rsidRDefault="00B84A5D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85" w:history="1">
        <w:r w:rsidRPr="002B087F">
          <w:rPr>
            <w:rStyle w:val="Hyperlink"/>
            <w:noProof/>
          </w:rPr>
          <w:t>Gambar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10E521" w14:textId="1B8A9E87" w:rsidR="00B84A5D" w:rsidRDefault="00B84A5D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86" w:history="1">
        <w:r w:rsidRPr="002B087F">
          <w:rPr>
            <w:rStyle w:val="Hyperlink"/>
            <w:noProof/>
          </w:rPr>
          <w:t>Gambar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3300BA" w14:textId="3611B402" w:rsidR="00B84A5D" w:rsidRDefault="00B84A5D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3274387" w:history="1">
        <w:r w:rsidRPr="002B087F">
          <w:rPr>
            <w:rStyle w:val="Hyperlink"/>
            <w:noProof/>
          </w:rPr>
          <w:t>Gambar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911421" w14:textId="0DAF9BF7" w:rsidR="008F4CBF" w:rsidRPr="00B84A5D" w:rsidRDefault="00B84A5D" w:rsidP="00B84A5D">
      <w:pPr>
        <w:pStyle w:val="TableofFigures"/>
        <w:tabs>
          <w:tab w:val="right" w:leader="dot" w:pos="9016"/>
        </w:tabs>
        <w:rPr>
          <w:noProof/>
        </w:rPr>
      </w:pPr>
      <w:r>
        <w:rPr>
          <w:noProof/>
        </w:rPr>
        <w:fldChar w:fldCharType="end"/>
      </w:r>
    </w:p>
    <w:p w14:paraId="3DBDF873" w14:textId="77777777" w:rsidR="008F4CBF" w:rsidRDefault="008F4CBF" w:rsidP="008F4CBF">
      <w:pPr>
        <w:rPr>
          <w:lang w:val="en-US"/>
        </w:rPr>
      </w:pPr>
    </w:p>
    <w:p w14:paraId="3BF1320A" w14:textId="77777777" w:rsidR="008F4CBF" w:rsidRDefault="008F4CBF" w:rsidP="008F4CBF">
      <w:pPr>
        <w:rPr>
          <w:lang w:val="en-US"/>
        </w:rPr>
      </w:pPr>
    </w:p>
    <w:p w14:paraId="2F197071" w14:textId="77777777" w:rsidR="008F4CBF" w:rsidRDefault="008F4CBF" w:rsidP="008F4CBF">
      <w:pPr>
        <w:rPr>
          <w:lang w:val="en-US"/>
        </w:rPr>
      </w:pPr>
    </w:p>
    <w:p w14:paraId="7DFB6B79" w14:textId="77777777" w:rsidR="008F4CBF" w:rsidRDefault="008F4CBF" w:rsidP="008F4CBF">
      <w:pPr>
        <w:rPr>
          <w:lang w:val="en-US"/>
        </w:rPr>
      </w:pPr>
    </w:p>
    <w:p w14:paraId="31570BA7" w14:textId="77777777" w:rsidR="008F4CBF" w:rsidRDefault="008F4CBF" w:rsidP="008F4CBF">
      <w:pPr>
        <w:rPr>
          <w:lang w:val="en-US"/>
        </w:rPr>
      </w:pPr>
    </w:p>
    <w:p w14:paraId="7366C188" w14:textId="77777777" w:rsidR="008F4CBF" w:rsidRDefault="008F4CBF" w:rsidP="008F4CBF">
      <w:pPr>
        <w:rPr>
          <w:lang w:val="en-US"/>
        </w:rPr>
      </w:pPr>
    </w:p>
    <w:p w14:paraId="481B83A1" w14:textId="77777777" w:rsidR="008F4CBF" w:rsidRDefault="008F4CBF" w:rsidP="008F4CBF">
      <w:pPr>
        <w:rPr>
          <w:lang w:val="en-US"/>
        </w:rPr>
      </w:pPr>
    </w:p>
    <w:p w14:paraId="62958FD4" w14:textId="77777777" w:rsidR="008F4CBF" w:rsidRDefault="008F4CBF" w:rsidP="008F4CBF">
      <w:pPr>
        <w:rPr>
          <w:lang w:val="en-US"/>
        </w:rPr>
      </w:pPr>
    </w:p>
    <w:p w14:paraId="1EBB97C7" w14:textId="77777777" w:rsidR="008F4CBF" w:rsidRDefault="008F4CBF" w:rsidP="008F4CBF">
      <w:pPr>
        <w:rPr>
          <w:lang w:val="en-US"/>
        </w:rPr>
      </w:pPr>
    </w:p>
    <w:p w14:paraId="1DBA6604" w14:textId="77777777" w:rsidR="008F4CBF" w:rsidRDefault="008F4CBF" w:rsidP="008F4CBF">
      <w:pPr>
        <w:rPr>
          <w:lang w:val="en-US"/>
        </w:rPr>
      </w:pPr>
    </w:p>
    <w:p w14:paraId="12E86E30" w14:textId="77777777" w:rsidR="008F4CBF" w:rsidRDefault="008F4CBF" w:rsidP="008F4CBF">
      <w:pPr>
        <w:rPr>
          <w:lang w:val="en-US"/>
        </w:rPr>
      </w:pPr>
    </w:p>
    <w:p w14:paraId="79D7ECE5" w14:textId="77777777" w:rsidR="008F4CBF" w:rsidRDefault="008F4CBF" w:rsidP="008F4CBF">
      <w:pPr>
        <w:rPr>
          <w:lang w:val="en-US"/>
        </w:rPr>
      </w:pPr>
    </w:p>
    <w:p w14:paraId="6BA7F5A4" w14:textId="77777777" w:rsidR="008F4CBF" w:rsidRDefault="008F4CBF" w:rsidP="008F4CBF">
      <w:pPr>
        <w:rPr>
          <w:lang w:val="en-US"/>
        </w:rPr>
      </w:pPr>
    </w:p>
    <w:p w14:paraId="25877683" w14:textId="77777777" w:rsidR="008F4CBF" w:rsidRDefault="008F4CBF" w:rsidP="008F4CBF">
      <w:pPr>
        <w:rPr>
          <w:lang w:val="en-US"/>
        </w:rPr>
      </w:pPr>
    </w:p>
    <w:p w14:paraId="58DA42A6" w14:textId="77777777" w:rsidR="008F4CBF" w:rsidRDefault="008F4CBF" w:rsidP="008F4CBF">
      <w:pPr>
        <w:rPr>
          <w:lang w:val="en-US"/>
        </w:rPr>
      </w:pPr>
    </w:p>
    <w:p w14:paraId="483BC9F3" w14:textId="77777777" w:rsidR="008F4CBF" w:rsidRDefault="008F4CBF" w:rsidP="008F4CBF">
      <w:pPr>
        <w:rPr>
          <w:lang w:val="en-US"/>
        </w:rPr>
      </w:pPr>
    </w:p>
    <w:p w14:paraId="38BF3B7B" w14:textId="77777777" w:rsidR="008F4CBF" w:rsidRDefault="008F4CBF" w:rsidP="008F4CBF">
      <w:pPr>
        <w:rPr>
          <w:lang w:val="en-US"/>
        </w:rPr>
        <w:sectPr w:rsidR="008F4CBF" w:rsidSect="00B1541C">
          <w:footerReference w:type="default" r:id="rId10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1B59AD1C" w14:textId="77777777" w:rsidR="008F4CBF" w:rsidRPr="008F4CBF" w:rsidRDefault="008F4CBF" w:rsidP="008F4CBF">
      <w:pPr>
        <w:rPr>
          <w:lang w:val="en-US"/>
        </w:rPr>
      </w:pPr>
    </w:p>
    <w:p w14:paraId="5A52D354" w14:textId="77777777" w:rsidR="00014E12" w:rsidRDefault="008F4CBF" w:rsidP="00014E12">
      <w:pPr>
        <w:pStyle w:val="Heading1"/>
        <w:rPr>
          <w:lang w:val="en-US"/>
        </w:rPr>
      </w:pPr>
      <w:r>
        <w:br/>
      </w:r>
      <w:bookmarkStart w:id="7" w:name="_Toc212621885"/>
      <w:bookmarkStart w:id="8" w:name="_Toc213274359"/>
      <w:r>
        <w:t>PENDAHULUAN</w:t>
      </w:r>
      <w:bookmarkEnd w:id="7"/>
      <w:bookmarkEnd w:id="8"/>
    </w:p>
    <w:p w14:paraId="36821449" w14:textId="77777777" w:rsidR="00014E12" w:rsidRDefault="00014E12" w:rsidP="00014E12">
      <w:pPr>
        <w:rPr>
          <w:lang w:val="en-US"/>
        </w:rPr>
      </w:pPr>
    </w:p>
    <w:p w14:paraId="3750F509" w14:textId="77777777" w:rsidR="00014E12" w:rsidRDefault="00014E12" w:rsidP="00014E12">
      <w:pPr>
        <w:pStyle w:val="Heading2"/>
        <w:rPr>
          <w:lang w:val="en-US"/>
        </w:rPr>
      </w:pPr>
      <w:bookmarkStart w:id="9" w:name="_Toc212621886"/>
      <w:bookmarkStart w:id="10" w:name="_Toc213274360"/>
      <w:r>
        <w:rPr>
          <w:lang w:val="en-US"/>
        </w:rPr>
        <w:t xml:space="preserve">Latar </w:t>
      </w:r>
      <w:proofErr w:type="spellStart"/>
      <w:r>
        <w:rPr>
          <w:lang w:val="en-US"/>
        </w:rPr>
        <w:t>Belakang</w:t>
      </w:r>
      <w:bookmarkEnd w:id="9"/>
      <w:bookmarkEnd w:id="10"/>
      <w:proofErr w:type="spellEnd"/>
    </w:p>
    <w:p w14:paraId="37D51CCF" w14:textId="77777777" w:rsidR="00014E12" w:rsidRDefault="00014E12" w:rsidP="00014E12">
      <w:pPr>
        <w:pStyle w:val="NormalWeb"/>
        <w:spacing w:line="360" w:lineRule="auto"/>
        <w:ind w:left="720" w:firstLine="720"/>
        <w:jc w:val="both"/>
      </w:pPr>
      <w:r>
        <w:t xml:space="preserve">Java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populer</w:t>
      </w:r>
      <w:proofErr w:type="spellEnd"/>
      <w:r>
        <w:t xml:space="preserve"> dan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Java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platform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jelas</w:t>
      </w:r>
      <w:proofErr w:type="spellEnd"/>
      <w:r>
        <w:t xml:space="preserve">. Dalam </w:t>
      </w:r>
      <w:proofErr w:type="spellStart"/>
      <w:r>
        <w:t>menulis</w:t>
      </w:r>
      <w:proofErr w:type="spellEnd"/>
      <w:r>
        <w:t xml:space="preserve"> program,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program yang mana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. </w:t>
      </w:r>
      <w:proofErr w:type="spellStart"/>
      <w:r>
        <w:t>Contohnya</w:t>
      </w:r>
      <w:proofErr w:type="spellEnd"/>
      <w:r>
        <w:t xml:space="preserve">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mengulang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penghitungan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target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05BEF011" w14:textId="273CB9C4" w:rsidR="00014E12" w:rsidRDefault="00014E12" w:rsidP="00014E12">
      <w:pPr>
        <w:pStyle w:val="NormalWeb"/>
        <w:spacing w:line="360" w:lineRule="auto"/>
        <w:ind w:left="720" w:firstLine="7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java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r>
        <w:rPr>
          <w:i/>
          <w:iCs/>
        </w:rPr>
        <w:t>statement control</w:t>
      </w:r>
      <w:r>
        <w:t xml:space="preserve"> </w:t>
      </w:r>
      <w:proofErr w:type="spellStart"/>
      <w:r>
        <w:t>berupa</w:t>
      </w:r>
      <w:proofErr w:type="spellEnd"/>
      <w:r>
        <w:t xml:space="preserve"> </w:t>
      </w:r>
      <w:r w:rsidR="003F0A4D">
        <w:rPr>
          <w:i/>
          <w:iCs/>
        </w:rPr>
        <w:t>do</w:t>
      </w:r>
      <w:r>
        <w:t xml:space="preserve"> dan </w:t>
      </w:r>
      <w:r>
        <w:rPr>
          <w:i/>
          <w:iCs/>
        </w:rPr>
        <w:t>while</w:t>
      </w:r>
      <w:r>
        <w:t xml:space="preserve">.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code </w:t>
      </w:r>
      <w:proofErr w:type="spellStart"/>
      <w:r>
        <w:t>secara</w:t>
      </w:r>
      <w:proofErr w:type="spellEnd"/>
      <w:r>
        <w:t xml:space="preserve"> manual. </w:t>
      </w:r>
      <w:proofErr w:type="spellStart"/>
      <w:r>
        <w:t>Untuk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r>
        <w:rPr>
          <w:i/>
          <w:iCs/>
        </w:rPr>
        <w:t xml:space="preserve">statement </w:t>
      </w:r>
      <w:proofErr w:type="gramStart"/>
      <w:r>
        <w:rPr>
          <w:i/>
          <w:iCs/>
        </w:rPr>
        <w:t xml:space="preserve">control </w:t>
      </w:r>
      <w:r w:rsidR="003F0A4D">
        <w:t xml:space="preserve"> </w:t>
      </w:r>
      <w:r w:rsidR="003F0A4D">
        <w:rPr>
          <w:i/>
          <w:iCs/>
        </w:rPr>
        <w:t>do</w:t>
      </w:r>
      <w:proofErr w:type="gramEnd"/>
      <w:r w:rsidR="003F0A4D">
        <w:rPr>
          <w:i/>
          <w:iCs/>
        </w:rPr>
        <w:t xml:space="preserve"> dan while</w:t>
      </w:r>
      <w:r>
        <w:t xml:space="preserve">. </w:t>
      </w:r>
      <w:proofErr w:type="spellStart"/>
      <w:r>
        <w:t>Menguasai</w:t>
      </w:r>
      <w:proofErr w:type="spellEnd"/>
      <w:r>
        <w:t xml:space="preserve"> </w:t>
      </w:r>
      <w:r>
        <w:rPr>
          <w:i/>
          <w:iCs/>
        </w:rPr>
        <w:t>statement control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penggunaannya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</w:t>
      </w:r>
    </w:p>
    <w:p w14:paraId="090C7EDE" w14:textId="77777777" w:rsidR="00014E12" w:rsidRDefault="00014E12" w:rsidP="00014E12">
      <w:pPr>
        <w:pStyle w:val="Heading2"/>
        <w:rPr>
          <w:lang w:val="en-US"/>
        </w:rPr>
      </w:pPr>
      <w:bookmarkStart w:id="11" w:name="_Toc212621887"/>
      <w:bookmarkStart w:id="12" w:name="_Toc213274361"/>
      <w:r>
        <w:rPr>
          <w:lang w:val="en-US"/>
        </w:rPr>
        <w:t xml:space="preserve">Tujuan </w:t>
      </w:r>
      <w:proofErr w:type="spellStart"/>
      <w:r>
        <w:rPr>
          <w:lang w:val="en-US"/>
        </w:rPr>
        <w:t>Praktikum</w:t>
      </w:r>
      <w:bookmarkEnd w:id="11"/>
      <w:bookmarkEnd w:id="12"/>
      <w:proofErr w:type="spellEnd"/>
    </w:p>
    <w:p w14:paraId="3F6BB116" w14:textId="77777777" w:rsidR="00014E12" w:rsidRDefault="00014E12" w:rsidP="00014E12">
      <w:pPr>
        <w:pStyle w:val="NormalWeb"/>
        <w:numPr>
          <w:ilvl w:val="0"/>
          <w:numId w:val="4"/>
        </w:numPr>
        <w:spacing w:line="360" w:lineRule="auto"/>
      </w:pPr>
      <w:proofErr w:type="spellStart"/>
      <w:r w:rsidRPr="00947D9D">
        <w:t>Memahami</w:t>
      </w:r>
      <w:proofErr w:type="spellEnd"/>
      <w:r w:rsidRPr="00947D9D">
        <w:t xml:space="preserve"> </w:t>
      </w:r>
      <w:proofErr w:type="spellStart"/>
      <w:r w:rsidRPr="00947D9D">
        <w:t>konsep</w:t>
      </w:r>
      <w:proofErr w:type="spellEnd"/>
      <w:r w:rsidRPr="00947D9D">
        <w:t xml:space="preserve"> </w:t>
      </w:r>
      <w:proofErr w:type="spellStart"/>
      <w:r w:rsidRPr="00947D9D">
        <w:t>dasar</w:t>
      </w:r>
      <w:proofErr w:type="spellEnd"/>
      <w:r w:rsidRPr="00947D9D">
        <w:t xml:space="preserve"> </w:t>
      </w:r>
      <w:r>
        <w:rPr>
          <w:i/>
          <w:iCs/>
        </w:rPr>
        <w:t>statement control</w:t>
      </w:r>
      <w:r w:rsidRPr="00947D9D">
        <w:t xml:space="preserve"> </w:t>
      </w:r>
      <w:proofErr w:type="spellStart"/>
      <w:r w:rsidRPr="00947D9D">
        <w:t>dalam</w:t>
      </w:r>
      <w:proofErr w:type="spellEnd"/>
      <w:r w:rsidRPr="00947D9D">
        <w:t xml:space="preserve"> </w:t>
      </w:r>
      <w:proofErr w:type="spellStart"/>
      <w:r w:rsidRPr="00947D9D">
        <w:t>bahasa</w:t>
      </w:r>
      <w:proofErr w:type="spellEnd"/>
      <w:r w:rsidRPr="00947D9D">
        <w:t xml:space="preserve"> </w:t>
      </w:r>
      <w:proofErr w:type="spellStart"/>
      <w:r w:rsidRPr="00947D9D">
        <w:t>pemrograman</w:t>
      </w:r>
      <w:proofErr w:type="spellEnd"/>
      <w:r w:rsidRPr="00947D9D">
        <w:t>.</w:t>
      </w:r>
      <w:r>
        <w:t xml:space="preserve"> </w:t>
      </w:r>
    </w:p>
    <w:p w14:paraId="217579CD" w14:textId="30022759" w:rsidR="00014E12" w:rsidRDefault="00014E12" w:rsidP="00014E12">
      <w:pPr>
        <w:pStyle w:val="NormalWeb"/>
        <w:numPr>
          <w:ilvl w:val="0"/>
          <w:numId w:val="4"/>
        </w:numPr>
        <w:spacing w:line="360" w:lineRule="auto"/>
      </w:pPr>
      <w:proofErr w:type="spellStart"/>
      <w:proofErr w:type="gramStart"/>
      <w:r>
        <w:t>Menggunakan</w:t>
      </w:r>
      <w:proofErr w:type="spellEnd"/>
      <w:r>
        <w:t xml:space="preserve"> </w:t>
      </w:r>
      <w:r>
        <w:rPr>
          <w:i/>
          <w:iCs/>
        </w:rPr>
        <w:t xml:space="preserve"> </w:t>
      </w:r>
      <w:r w:rsidR="003F0A4D">
        <w:rPr>
          <w:i/>
          <w:iCs/>
        </w:rPr>
        <w:t>while</w:t>
      </w:r>
      <w:proofErr w:type="gramEnd"/>
      <w:r w:rsidR="003F0A4D">
        <w:rPr>
          <w:i/>
          <w:iCs/>
        </w:rPr>
        <w:t xml:space="preserve"> dan do-while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>.</w:t>
      </w:r>
    </w:p>
    <w:p w14:paraId="32CE7B06" w14:textId="77777777" w:rsidR="00014E12" w:rsidRDefault="00014E12" w:rsidP="00014E12">
      <w:pPr>
        <w:pStyle w:val="NormalWeb"/>
        <w:numPr>
          <w:ilvl w:val="0"/>
          <w:numId w:val="4"/>
        </w:numPr>
        <w:spacing w:line="360" w:lineRule="auto"/>
      </w:pPr>
      <w:proofErr w:type="spellStart"/>
      <w:r>
        <w:t>Membuat</w:t>
      </w:r>
      <w:proofErr w:type="spellEnd"/>
      <w:r>
        <w:t xml:space="preserve"> program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program </w:t>
      </w:r>
      <w:proofErr w:type="spellStart"/>
      <w:r>
        <w:t>instruksi</w:t>
      </w:r>
      <w:proofErr w:type="spellEnd"/>
      <w:r>
        <w:t>.</w:t>
      </w:r>
    </w:p>
    <w:p w14:paraId="36526EF2" w14:textId="77777777" w:rsidR="00014E12" w:rsidRDefault="00014E12" w:rsidP="00014E12">
      <w:pPr>
        <w:pStyle w:val="Heading2"/>
        <w:rPr>
          <w:lang w:val="en-US"/>
        </w:rPr>
      </w:pPr>
      <w:bookmarkStart w:id="13" w:name="_Toc212621888"/>
      <w:bookmarkStart w:id="14" w:name="_Toc213274362"/>
      <w:r>
        <w:rPr>
          <w:lang w:val="en-US"/>
        </w:rPr>
        <w:t xml:space="preserve">Manfaat </w:t>
      </w:r>
      <w:proofErr w:type="spellStart"/>
      <w:r>
        <w:rPr>
          <w:lang w:val="en-US"/>
        </w:rPr>
        <w:t>Praktikum</w:t>
      </w:r>
      <w:bookmarkEnd w:id="13"/>
      <w:bookmarkEnd w:id="14"/>
      <w:proofErr w:type="spellEnd"/>
    </w:p>
    <w:p w14:paraId="1377049F" w14:textId="77777777" w:rsidR="00014E12" w:rsidRPr="00014E12" w:rsidRDefault="00014E12" w:rsidP="00014E12">
      <w:pPr>
        <w:pStyle w:val="ListParagraph"/>
        <w:spacing w:line="360" w:lineRule="auto"/>
        <w:ind w:left="1080"/>
        <w:rPr>
          <w:lang w:val="en-ID"/>
        </w:rPr>
      </w:pPr>
    </w:p>
    <w:p w14:paraId="57F8FEE8" w14:textId="77777777" w:rsidR="00014E12" w:rsidRPr="00B56B17" w:rsidRDefault="00014E12" w:rsidP="00014E12">
      <w:pPr>
        <w:pStyle w:val="ListParagraph"/>
        <w:numPr>
          <w:ilvl w:val="0"/>
          <w:numId w:val="5"/>
        </w:numPr>
        <w:spacing w:line="360" w:lineRule="auto"/>
        <w:rPr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logika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657FE80" w14:textId="77777777" w:rsidR="00014E12" w:rsidRPr="009F7E48" w:rsidRDefault="00014E12" w:rsidP="00014E12">
      <w:pPr>
        <w:pStyle w:val="ListParagraph"/>
        <w:numPr>
          <w:ilvl w:val="0"/>
          <w:numId w:val="5"/>
        </w:numPr>
        <w:spacing w:line="360" w:lineRule="auto"/>
        <w:rPr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Melatih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instruksi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8CB1D68" w14:textId="77777777" w:rsidR="00014E12" w:rsidRPr="009F7E48" w:rsidRDefault="00014E12" w:rsidP="00014E12">
      <w:pPr>
        <w:pStyle w:val="ListParagraph"/>
        <w:numPr>
          <w:ilvl w:val="0"/>
          <w:numId w:val="5"/>
        </w:numPr>
        <w:spacing w:line="360" w:lineRule="auto"/>
        <w:rPr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mana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instruksi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manual.</w:t>
      </w:r>
    </w:p>
    <w:p w14:paraId="233425BB" w14:textId="77777777" w:rsidR="00014E12" w:rsidRDefault="00014E12" w:rsidP="00014E12">
      <w:pPr>
        <w:pStyle w:val="Heading2"/>
        <w:rPr>
          <w:lang w:val="en-US"/>
        </w:rPr>
      </w:pPr>
      <w:bookmarkStart w:id="15" w:name="_Toc212621889"/>
      <w:bookmarkStart w:id="16" w:name="_Toc213274363"/>
      <w:proofErr w:type="spellStart"/>
      <w:r>
        <w:rPr>
          <w:lang w:val="en-US"/>
        </w:rPr>
        <w:lastRenderedPageBreak/>
        <w:t>Persyaratan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Praktikum</w:t>
      </w:r>
      <w:bookmarkEnd w:id="15"/>
      <w:bookmarkEnd w:id="16"/>
      <w:proofErr w:type="spellEnd"/>
    </w:p>
    <w:p w14:paraId="22982FA8" w14:textId="77777777" w:rsidR="00014E12" w:rsidRDefault="00014E12" w:rsidP="00014E12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A</w:t>
      </w:r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gar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praktikum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berjalan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lancar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,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mahasiswa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perlu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memenuhi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beberapa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persyaratan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berikut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:</w:t>
      </w:r>
      <w:proofErr w:type="gramEnd"/>
    </w:p>
    <w:p w14:paraId="436906C4" w14:textId="77777777" w:rsidR="00014E12" w:rsidRDefault="00014E12" w:rsidP="00014E1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</w:pPr>
      <w:r w:rsidRPr="00303DE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Telah </w:t>
      </w:r>
      <w:proofErr w:type="spellStart"/>
      <w:r w:rsidRPr="00303DE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mengikuti</w:t>
      </w:r>
      <w:proofErr w:type="spellEnd"/>
      <w:r w:rsidRPr="00303DE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303DE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perkuliahan</w:t>
      </w:r>
      <w:proofErr w:type="spellEnd"/>
      <w:r w:rsidRPr="00303DE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303DE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teori</w:t>
      </w:r>
      <w:proofErr w:type="spellEnd"/>
      <w:r w:rsidRPr="00303DE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303DE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Pemrograman</w:t>
      </w:r>
      <w:proofErr w:type="spellEnd"/>
      <w:r w:rsidRPr="00303DE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Java </w:t>
      </w:r>
      <w:proofErr w:type="spellStart"/>
      <w:r w:rsidRPr="00303DE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sebagai</w:t>
      </w:r>
      <w:proofErr w:type="spellEnd"/>
      <w:r w:rsidRPr="00303DE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303DE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dasar</w:t>
      </w:r>
      <w:proofErr w:type="spellEnd"/>
      <w:r w:rsidRPr="00303DE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303DE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pemahaman</w:t>
      </w:r>
      <w:proofErr w:type="spellEnd"/>
      <w:r w:rsidRPr="00303DE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.</w:t>
      </w:r>
    </w:p>
    <w:p w14:paraId="2F3552AA" w14:textId="77777777" w:rsidR="00014E12" w:rsidRPr="00EE592A" w:rsidRDefault="00014E12" w:rsidP="00014E1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Membawa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perlengkapan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diperlukan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antara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lain laptop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computer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terpasang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Java Development Kit (JDK) dan Integrated Development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Enviroment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(IDE)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direkomendasikan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.</w:t>
      </w:r>
    </w:p>
    <w:p w14:paraId="2BB105D9" w14:textId="77777777" w:rsidR="00014E12" w:rsidRDefault="00014E12" w:rsidP="00014E12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</w:pPr>
      <w:proofErr w:type="spellStart"/>
      <w:r w:rsidRPr="00934EC8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Mengikuti</w:t>
      </w:r>
      <w:proofErr w:type="spellEnd"/>
      <w:r w:rsidRPr="00934EC8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934EC8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setiap</w:t>
      </w:r>
      <w:proofErr w:type="spellEnd"/>
      <w:r w:rsidRPr="00934EC8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934EC8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sesi</w:t>
      </w:r>
      <w:proofErr w:type="spellEnd"/>
      <w:r w:rsidRPr="00934EC8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934EC8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praktikum</w:t>
      </w:r>
      <w:proofErr w:type="spellEnd"/>
      <w:r w:rsidRPr="00934EC8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934EC8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sesuai</w:t>
      </w:r>
      <w:proofErr w:type="spellEnd"/>
      <w:r w:rsidRPr="00934EC8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934EC8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jadwal</w:t>
      </w:r>
      <w:proofErr w:type="spellEnd"/>
      <w:r w:rsidRPr="00934EC8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yang </w:t>
      </w:r>
      <w:proofErr w:type="spellStart"/>
      <w:r w:rsidRPr="00934EC8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ditetapkan</w:t>
      </w:r>
      <w:proofErr w:type="spellEnd"/>
      <w:r w:rsidRPr="00934EC8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dan </w:t>
      </w:r>
      <w:proofErr w:type="spellStart"/>
      <w:r w:rsidRPr="00934EC8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hadir</w:t>
      </w:r>
      <w:proofErr w:type="spellEnd"/>
      <w:r w:rsidRPr="00934EC8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minimal </w:t>
      </w:r>
      <w:proofErr w:type="spellStart"/>
      <w:r w:rsidRPr="00934EC8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sesuai</w:t>
      </w:r>
      <w:proofErr w:type="spellEnd"/>
      <w:r w:rsidRPr="00934EC8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934EC8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ketentuan</w:t>
      </w:r>
      <w:proofErr w:type="spellEnd"/>
      <w:r w:rsidRPr="00934EC8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program </w:t>
      </w:r>
      <w:proofErr w:type="spellStart"/>
      <w:r w:rsidRPr="00934EC8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stud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.</w:t>
      </w:r>
    </w:p>
    <w:p w14:paraId="413A1140" w14:textId="77777777" w:rsidR="00014E12" w:rsidRDefault="00014E12" w:rsidP="00014E1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Mematuhi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tertib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laboratorium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termasuk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menjaga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keamanan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perangkat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lingkungan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.</w:t>
      </w:r>
    </w:p>
    <w:p w14:paraId="6BB49FA9" w14:textId="77777777" w:rsidR="00014E12" w:rsidRDefault="00014E12" w:rsidP="00014E1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Menyusun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praktikum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format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aturan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ditetapkan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pedoman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.</w:t>
      </w:r>
    </w:p>
    <w:p w14:paraId="0B5E0751" w14:textId="77777777" w:rsidR="00014E12" w:rsidRDefault="00014E12" w:rsidP="00014E12">
      <w:pPr>
        <w:rPr>
          <w:lang w:val="en-US"/>
        </w:rPr>
      </w:pPr>
    </w:p>
    <w:p w14:paraId="314B57B6" w14:textId="77777777" w:rsidR="00014E12" w:rsidRDefault="00014E12" w:rsidP="00014E12">
      <w:pPr>
        <w:pStyle w:val="Heading2"/>
        <w:rPr>
          <w:lang w:val="en-US"/>
        </w:rPr>
      </w:pPr>
      <w:bookmarkStart w:id="17" w:name="_Toc212621890"/>
      <w:bookmarkStart w:id="18" w:name="_Toc213274364"/>
      <w:r>
        <w:rPr>
          <w:lang w:val="en-US"/>
        </w:rPr>
        <w:t xml:space="preserve">Waktu dan </w:t>
      </w:r>
      <w:proofErr w:type="spellStart"/>
      <w:r>
        <w:rPr>
          <w:lang w:val="en-US"/>
        </w:rPr>
        <w:t>tempat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pelaksanaan</w:t>
      </w:r>
      <w:bookmarkEnd w:id="17"/>
      <w:bookmarkEnd w:id="18"/>
      <w:proofErr w:type="spellEnd"/>
    </w:p>
    <w:p w14:paraId="3270BE2E" w14:textId="77777777" w:rsidR="00014E12" w:rsidRDefault="00014E12" w:rsidP="00014E12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</w:pPr>
    </w:p>
    <w:p w14:paraId="2A3CB51E" w14:textId="77777777" w:rsidR="00014E12" w:rsidRDefault="00014E12" w:rsidP="00014E12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</w:pP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Pelaksanakan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praktikum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Java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mengikuti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kalender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akademik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yang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berlaku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pada program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studi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.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Setiap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sesi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praktikum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dilaksanakan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sesuai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jadwal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yang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ditentukan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oleh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dosen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pengampu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.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Tempat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kegiatan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umumnya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berlangsung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di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laboratorium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komputer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,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namun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pada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kondisi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tertentu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dapat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dilaksanankan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secara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mandiri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dengan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perangkat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masing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masing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,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selama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memenuhi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syarat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teknis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yang </w:t>
      </w:r>
      <w:proofErr w:type="spellStart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ditetapkan</w:t>
      </w:r>
      <w:proofErr w:type="spellEnd"/>
      <w:r w:rsidRPr="00A0708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. </w:t>
      </w:r>
    </w:p>
    <w:p w14:paraId="75FD0188" w14:textId="77777777" w:rsidR="00014E12" w:rsidRDefault="00014E12" w:rsidP="00014E12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</w:pPr>
    </w:p>
    <w:p w14:paraId="0630C31C" w14:textId="77777777" w:rsidR="00014E12" w:rsidRDefault="00014E12" w:rsidP="00014E12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</w:pPr>
    </w:p>
    <w:p w14:paraId="17B9B0A9" w14:textId="77777777" w:rsidR="00014E12" w:rsidRDefault="00014E12" w:rsidP="00014E12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</w:pPr>
    </w:p>
    <w:p w14:paraId="49BB12AB" w14:textId="77777777" w:rsidR="00014E12" w:rsidRDefault="00014E12" w:rsidP="00014E12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</w:pPr>
    </w:p>
    <w:p w14:paraId="28C80AB5" w14:textId="77777777" w:rsidR="00014E12" w:rsidRDefault="00014E12" w:rsidP="00014E12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</w:pPr>
    </w:p>
    <w:p w14:paraId="1D4F7A67" w14:textId="77777777" w:rsidR="00014E12" w:rsidRDefault="00014E12" w:rsidP="00014E12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</w:pPr>
    </w:p>
    <w:p w14:paraId="0D17812F" w14:textId="77777777" w:rsidR="00014E12" w:rsidRDefault="00014E12" w:rsidP="00014E12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</w:pPr>
    </w:p>
    <w:p w14:paraId="59C3B1A7" w14:textId="77777777" w:rsidR="00014E12" w:rsidRPr="00014E12" w:rsidRDefault="00014E12" w:rsidP="00014E12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</w:pPr>
    </w:p>
    <w:p w14:paraId="43833BBE" w14:textId="77777777" w:rsidR="00014E12" w:rsidRDefault="00014E12" w:rsidP="00014E12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</w:pPr>
    </w:p>
    <w:p w14:paraId="1C97CD54" w14:textId="77777777" w:rsidR="00014E12" w:rsidRDefault="00014E12" w:rsidP="00014E12">
      <w:pPr>
        <w:pStyle w:val="Heading1"/>
        <w:rPr>
          <w:lang w:val="en-ID" w:eastAsia="en-ID"/>
        </w:rPr>
      </w:pPr>
      <w:r>
        <w:rPr>
          <w:lang w:val="en-ID" w:eastAsia="en-ID"/>
        </w:rPr>
        <w:lastRenderedPageBreak/>
        <w:br/>
      </w:r>
      <w:bookmarkStart w:id="19" w:name="_Toc212621891"/>
      <w:bookmarkStart w:id="20" w:name="_Toc213274365"/>
      <w:r>
        <w:rPr>
          <w:lang w:val="en-ID" w:eastAsia="en-ID"/>
        </w:rPr>
        <w:t>PEMBAHASAN</w:t>
      </w:r>
      <w:bookmarkEnd w:id="19"/>
      <w:bookmarkEnd w:id="20"/>
    </w:p>
    <w:p w14:paraId="06ACD92D" w14:textId="77777777" w:rsidR="0092276D" w:rsidRPr="0092276D" w:rsidRDefault="002077DA" w:rsidP="0092276D">
      <w:pPr>
        <w:pStyle w:val="Heading2"/>
        <w:rPr>
          <w:lang w:val="en-ID" w:eastAsia="en-ID"/>
        </w:rPr>
      </w:pPr>
      <w:bookmarkStart w:id="21" w:name="_Toc212621892"/>
      <w:bookmarkStart w:id="22" w:name="_Toc213274366"/>
      <w:proofErr w:type="spellStart"/>
      <w:r>
        <w:rPr>
          <w:lang w:val="en-ID" w:eastAsia="en-ID"/>
        </w:rPr>
        <w:t>Pengertian</w:t>
      </w:r>
      <w:proofErr w:type="spellEnd"/>
      <w:r>
        <w:rPr>
          <w:lang w:val="en-ID" w:eastAsia="en-ID"/>
        </w:rPr>
        <w:t xml:space="preserve"> Control Statement</w:t>
      </w:r>
      <w:bookmarkEnd w:id="21"/>
      <w:bookmarkEnd w:id="22"/>
    </w:p>
    <w:p w14:paraId="301435AB" w14:textId="77777777" w:rsidR="00014E12" w:rsidRDefault="002077DA" w:rsidP="0092276D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ID" w:eastAsia="en-ID"/>
        </w:rPr>
        <w:t xml:space="preserve">Control Statement </w:t>
      </w:r>
      <w:proofErr w:type="spellStart"/>
      <w:r>
        <w:rPr>
          <w:rFonts w:ascii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 w:eastAsia="en-ID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 w:eastAsia="en-ID"/>
        </w:rPr>
        <w:t>konstruksi</w:t>
      </w:r>
      <w:proofErr w:type="spellEnd"/>
      <w:r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program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 w:eastAsia="en-ID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 w:eastAsia="en-ID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 w:eastAsia="en-ID"/>
        </w:rPr>
        <w:t>eksekusi</w:t>
      </w:r>
      <w:proofErr w:type="spellEnd"/>
      <w:r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 w:eastAsia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 w:eastAsia="en-ID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program. </w:t>
      </w:r>
      <w:proofErr w:type="spellStart"/>
      <w:r>
        <w:rPr>
          <w:rFonts w:ascii="Times New Roman" w:hAnsi="Times New Roman" w:cs="Times New Roman"/>
          <w:sz w:val="24"/>
          <w:szCs w:val="24"/>
          <w:lang w:val="en-ID" w:eastAsia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 w:eastAsia="en-ID"/>
        </w:rPr>
        <w:t>memungkinkan</w:t>
      </w:r>
      <w:proofErr w:type="spellEnd"/>
      <w:r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 w:eastAsia="en-ID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 w:eastAsia="en-ID"/>
        </w:rPr>
        <w:t>mengulang</w:t>
      </w:r>
      <w:proofErr w:type="spellEnd"/>
      <w:r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 w:eastAsia="en-ID"/>
        </w:rPr>
        <w:t>tindakan</w:t>
      </w:r>
      <w:proofErr w:type="spellEnd"/>
      <w:r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 w:eastAsia="en-ID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 w:eastAsia="en-ID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 w:eastAsia="en-ID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  <w:lang w:val="en-ID" w:eastAsia="en-ID"/>
        </w:rPr>
        <w:t>.</w:t>
      </w:r>
    </w:p>
    <w:p w14:paraId="125B9BF1" w14:textId="77777777" w:rsidR="0092276D" w:rsidRDefault="0092276D" w:rsidP="0092276D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ID" w:eastAsia="en-ID"/>
        </w:rPr>
      </w:pPr>
    </w:p>
    <w:p w14:paraId="5F7A3694" w14:textId="77777777" w:rsidR="0092276D" w:rsidRDefault="0092276D" w:rsidP="0092276D">
      <w:pPr>
        <w:pStyle w:val="Heading2"/>
        <w:rPr>
          <w:lang w:val="en-US"/>
        </w:rPr>
      </w:pPr>
      <w:bookmarkStart w:id="23" w:name="_Toc212621893"/>
      <w:bookmarkStart w:id="24" w:name="_Toc213274367"/>
      <w:r>
        <w:rPr>
          <w:lang w:val="en-US"/>
        </w:rPr>
        <w:t xml:space="preserve">Langkah </w:t>
      </w:r>
      <w:proofErr w:type="spellStart"/>
      <w:r>
        <w:rPr>
          <w:lang w:val="en-US"/>
        </w:rPr>
        <w:t>Pengerjaan</w:t>
      </w:r>
      <w:bookmarkEnd w:id="23"/>
      <w:bookmarkEnd w:id="24"/>
      <w:proofErr w:type="spellEnd"/>
    </w:p>
    <w:p w14:paraId="6E8CB749" w14:textId="6E192DC8" w:rsidR="0092276D" w:rsidRDefault="0092276D" w:rsidP="0092276D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F0A4D">
        <w:rPr>
          <w:rFonts w:ascii="Times New Roman" w:hAnsi="Times New Roman" w:cs="Times New Roman"/>
          <w:i/>
          <w:iCs/>
          <w:sz w:val="24"/>
          <w:szCs w:val="24"/>
          <w:lang w:val="en-US"/>
        </w:rPr>
        <w:t>statement control while dan d</w:t>
      </w:r>
      <w:r w:rsidR="00BE3546">
        <w:rPr>
          <w:lang w:val="en-US"/>
        </w:rPr>
        <w:t>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EED1E6B" w14:textId="5E5111FC" w:rsidR="00BE3546" w:rsidRPr="00BE3546" w:rsidRDefault="00BE3546" w:rsidP="00BE3546">
      <w:pPr>
        <w:pStyle w:val="Heading3"/>
        <w:rPr>
          <w:lang w:val="en-US"/>
        </w:rPr>
      </w:pPr>
      <w:bookmarkStart w:id="25" w:name="_Toc213274368"/>
      <w:r>
        <w:rPr>
          <w:lang w:val="en-US"/>
        </w:rPr>
        <w:t>Sentinel Loop</w:t>
      </w:r>
      <w:bookmarkEnd w:id="25"/>
    </w:p>
    <w:p w14:paraId="3714A0EC" w14:textId="494D8A5F" w:rsidR="00AD7AB7" w:rsidRDefault="0092276D" w:rsidP="00A7709A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E3546">
        <w:rPr>
          <w:rFonts w:ascii="Times New Roman" w:hAnsi="Times New Roman" w:cs="Times New Roman"/>
          <w:sz w:val="24"/>
          <w:szCs w:val="24"/>
          <w:lang w:val="en-US"/>
        </w:rPr>
        <w:t xml:space="preserve">while </w:t>
      </w:r>
      <w:proofErr w:type="spellStart"/>
      <w:r w:rsidR="00BE3546">
        <w:rPr>
          <w:rFonts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  <w:lang w:val="en-US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</w:t>
      </w:r>
      <w:r w:rsidR="00BE3546">
        <w:rPr>
          <w:rFonts w:ascii="Times New Roman" w:hAnsi="Times New Roman" w:cs="Times New Roman"/>
          <w:sz w:val="24"/>
          <w:szCs w:val="24"/>
          <w:lang w:val="en-US"/>
        </w:rPr>
        <w:t>mbuat</w:t>
      </w:r>
      <w:proofErr w:type="spellEnd"/>
      <w:r w:rsidR="00BE3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3546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="00BE3546">
        <w:rPr>
          <w:rFonts w:ascii="Times New Roman" w:hAnsi="Times New Roman" w:cs="Times New Roman"/>
          <w:sz w:val="24"/>
          <w:szCs w:val="24"/>
          <w:lang w:val="en-US"/>
        </w:rPr>
        <w:t xml:space="preserve"> program yang mana </w:t>
      </w:r>
      <w:proofErr w:type="spellStart"/>
      <w:r w:rsidR="00BE3546">
        <w:rPr>
          <w:rFonts w:ascii="Times New Roman" w:hAnsi="Times New Roman" w:cs="Times New Roman"/>
          <w:sz w:val="24"/>
          <w:szCs w:val="24"/>
          <w:lang w:val="en-US"/>
        </w:rPr>
        <w:t>angka-angka</w:t>
      </w:r>
      <w:proofErr w:type="spellEnd"/>
      <w:r w:rsidR="00BE3546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BE3546">
        <w:rPr>
          <w:rFonts w:ascii="Times New Roman" w:hAnsi="Times New Roman" w:cs="Times New Roman"/>
          <w:sz w:val="24"/>
          <w:szCs w:val="24"/>
          <w:lang w:val="en-US"/>
        </w:rPr>
        <w:t>diinputkan</w:t>
      </w:r>
      <w:proofErr w:type="spellEnd"/>
      <w:r w:rsidR="00BE3546">
        <w:rPr>
          <w:rFonts w:ascii="Times New Roman" w:hAnsi="Times New Roman" w:cs="Times New Roman"/>
          <w:sz w:val="24"/>
          <w:szCs w:val="24"/>
          <w:lang w:val="en-US"/>
        </w:rPr>
        <w:t xml:space="preserve"> oleh user </w:t>
      </w:r>
      <w:proofErr w:type="spellStart"/>
      <w:r w:rsidR="00BE3546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BE3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3546">
        <w:rPr>
          <w:rFonts w:ascii="Times New Roman" w:hAnsi="Times New Roman" w:cs="Times New Roman"/>
          <w:sz w:val="24"/>
          <w:szCs w:val="24"/>
          <w:lang w:val="en-US"/>
        </w:rPr>
        <w:t>terus</w:t>
      </w:r>
      <w:proofErr w:type="spellEnd"/>
      <w:r w:rsidR="00BE3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3546">
        <w:rPr>
          <w:rFonts w:ascii="Times New Roman" w:hAnsi="Times New Roman" w:cs="Times New Roman"/>
          <w:sz w:val="24"/>
          <w:szCs w:val="24"/>
          <w:lang w:val="en-US"/>
        </w:rPr>
        <w:t>dijumlahkan</w:t>
      </w:r>
      <w:proofErr w:type="spellEnd"/>
      <w:r w:rsidR="00BE3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3546">
        <w:rPr>
          <w:rFonts w:ascii="Times New Roman" w:hAnsi="Times New Roman" w:cs="Times New Roman"/>
          <w:sz w:val="24"/>
          <w:szCs w:val="24"/>
          <w:lang w:val="en-US"/>
        </w:rPr>
        <w:t>sampai</w:t>
      </w:r>
      <w:proofErr w:type="spellEnd"/>
      <w:r w:rsidR="00BE3546">
        <w:rPr>
          <w:rFonts w:ascii="Times New Roman" w:hAnsi="Times New Roman" w:cs="Times New Roman"/>
          <w:sz w:val="24"/>
          <w:szCs w:val="24"/>
          <w:lang w:val="en-US"/>
        </w:rPr>
        <w:t xml:space="preserve"> user </w:t>
      </w:r>
      <w:proofErr w:type="spellStart"/>
      <w:r w:rsidR="00BE3546">
        <w:rPr>
          <w:rFonts w:ascii="Times New Roman" w:hAnsi="Times New Roman" w:cs="Times New Roman"/>
          <w:sz w:val="24"/>
          <w:szCs w:val="24"/>
          <w:lang w:val="en-US"/>
        </w:rPr>
        <w:t>memasukkan</w:t>
      </w:r>
      <w:proofErr w:type="spellEnd"/>
      <w:r w:rsidR="00BE3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3546"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 w:rsidR="00BE3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3546">
        <w:rPr>
          <w:rFonts w:ascii="Times New Roman" w:hAnsi="Times New Roman" w:cs="Times New Roman"/>
          <w:sz w:val="24"/>
          <w:szCs w:val="24"/>
          <w:lang w:val="en-US"/>
        </w:rPr>
        <w:t>selesai</w:t>
      </w:r>
      <w:proofErr w:type="spellEnd"/>
      <w:r w:rsidR="00BE3546">
        <w:rPr>
          <w:rFonts w:ascii="Times New Roman" w:hAnsi="Times New Roman" w:cs="Times New Roman"/>
          <w:sz w:val="24"/>
          <w:szCs w:val="24"/>
          <w:lang w:val="en-US"/>
        </w:rPr>
        <w:t xml:space="preserve"> yang mana di program </w:t>
      </w:r>
      <w:proofErr w:type="spellStart"/>
      <w:r w:rsidR="00BE3546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BE3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3546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="00BE3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3546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BE3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3546"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 w:rsidR="00BE3546">
        <w:rPr>
          <w:rFonts w:ascii="Times New Roman" w:hAnsi="Times New Roman" w:cs="Times New Roman"/>
          <w:sz w:val="24"/>
          <w:szCs w:val="24"/>
          <w:lang w:val="en-US"/>
        </w:rPr>
        <w:t xml:space="preserve"> 0 </w:t>
      </w:r>
      <w:proofErr w:type="spellStart"/>
      <w:r w:rsidR="00BE3546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BE3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3546">
        <w:rPr>
          <w:rFonts w:ascii="Times New Roman" w:hAnsi="Times New Roman" w:cs="Times New Roman"/>
          <w:sz w:val="24"/>
          <w:szCs w:val="24"/>
          <w:lang w:val="en-US"/>
        </w:rPr>
        <w:t>penanda</w:t>
      </w:r>
      <w:proofErr w:type="spellEnd"/>
      <w:r w:rsidR="00BE3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3546">
        <w:rPr>
          <w:rFonts w:ascii="Times New Roman" w:hAnsi="Times New Roman" w:cs="Times New Roman"/>
          <w:sz w:val="24"/>
          <w:szCs w:val="24"/>
          <w:lang w:val="en-US"/>
        </w:rPr>
        <w:t>selesai</w:t>
      </w:r>
      <w:proofErr w:type="spellEnd"/>
      <w:r w:rsidR="00BE354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BE3546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BE3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3546">
        <w:rPr>
          <w:rFonts w:ascii="Times New Roman" w:hAnsi="Times New Roman" w:cs="Times New Roman"/>
          <w:sz w:val="24"/>
          <w:szCs w:val="24"/>
          <w:lang w:val="en-US"/>
        </w:rPr>
        <w:t>tampilan</w:t>
      </w:r>
      <w:proofErr w:type="spellEnd"/>
      <w:r w:rsidR="00BE3546">
        <w:rPr>
          <w:rFonts w:ascii="Times New Roman" w:hAnsi="Times New Roman" w:cs="Times New Roman"/>
          <w:sz w:val="24"/>
          <w:szCs w:val="24"/>
          <w:lang w:val="en-US"/>
        </w:rPr>
        <w:t xml:space="preserve"> code dan </w:t>
      </w:r>
      <w:proofErr w:type="spellStart"/>
      <w:r w:rsidR="00BE3546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="00BE3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3546">
        <w:rPr>
          <w:rFonts w:ascii="Times New Roman" w:hAnsi="Times New Roman" w:cs="Times New Roman"/>
          <w:sz w:val="24"/>
          <w:szCs w:val="24"/>
          <w:lang w:val="en-US"/>
        </w:rPr>
        <w:t>nya</w:t>
      </w:r>
      <w:proofErr w:type="spellEnd"/>
      <w:r w:rsidR="00BE3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3546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BE3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3546">
        <w:rPr>
          <w:rFonts w:ascii="Times New Roman" w:hAnsi="Times New Roman" w:cs="Times New Roman"/>
          <w:sz w:val="24"/>
          <w:szCs w:val="24"/>
          <w:lang w:val="en-US"/>
        </w:rPr>
        <w:t>dilihat</w:t>
      </w:r>
      <w:proofErr w:type="spellEnd"/>
      <w:r w:rsidR="00BE3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3546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BE3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BE3546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="00BE3546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0635F078" w14:textId="77777777" w:rsidR="00BE3546" w:rsidRDefault="00BE3546" w:rsidP="00BE3546">
      <w:pPr>
        <w:keepNext/>
        <w:spacing w:line="360" w:lineRule="auto"/>
        <w:ind w:left="1440"/>
        <w:jc w:val="both"/>
      </w:pPr>
      <w:r w:rsidRPr="00BE354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FC7299" wp14:editId="7F6B7B26">
            <wp:extent cx="4456300" cy="2651760"/>
            <wp:effectExtent l="0" t="0" r="1905" b="0"/>
            <wp:docPr id="199890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043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0016" cy="265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67D4" w14:textId="595A5FE9" w:rsidR="00AD7AB7" w:rsidRPr="00BE3546" w:rsidRDefault="00BE3546" w:rsidP="00BE3546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bookmarkStart w:id="26" w:name="_Toc213274378"/>
      <w:r w:rsidRPr="00BE3546">
        <w:rPr>
          <w:rFonts w:ascii="Times New Roman" w:hAnsi="Times New Roman" w:cs="Times New Roman"/>
          <w:b/>
          <w:bCs/>
          <w:i w:val="0"/>
          <w:iCs w:val="0"/>
        </w:rPr>
        <w:t xml:space="preserve">Gambar </w:t>
      </w:r>
      <w:r w:rsidRPr="00BE3546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BE3546">
        <w:rPr>
          <w:rFonts w:ascii="Times New Roman" w:hAnsi="Times New Roman" w:cs="Times New Roman"/>
          <w:b/>
          <w:bCs/>
          <w:i w:val="0"/>
          <w:iCs w:val="0"/>
        </w:rPr>
        <w:instrText xml:space="preserve"> SEQ Gambar \* ARABIC </w:instrText>
      </w:r>
      <w:r w:rsidRPr="00BE3546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962FF5">
        <w:rPr>
          <w:rFonts w:ascii="Times New Roman" w:hAnsi="Times New Roman" w:cs="Times New Roman"/>
          <w:b/>
          <w:bCs/>
          <w:i w:val="0"/>
          <w:iCs w:val="0"/>
          <w:noProof/>
        </w:rPr>
        <w:t>1</w:t>
      </w:r>
      <w:bookmarkEnd w:id="26"/>
      <w:r w:rsidRPr="00BE3546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</w:p>
    <w:p w14:paraId="5006F792" w14:textId="77777777" w:rsidR="00AD7AB7" w:rsidRPr="00AD7AB7" w:rsidRDefault="00AD7AB7" w:rsidP="00AD7AB7">
      <w:pPr>
        <w:rPr>
          <w:lang w:val="en-US"/>
        </w:rPr>
      </w:pPr>
    </w:p>
    <w:p w14:paraId="365487C9" w14:textId="736F80A6" w:rsidR="00B71467" w:rsidRDefault="00B71467" w:rsidP="00A7709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nama </w:t>
      </w:r>
      <w:proofErr w:type="spellStart"/>
      <w:r w:rsidR="00BE3546">
        <w:rPr>
          <w:rFonts w:ascii="Times New Roman" w:hAnsi="Times New Roman" w:cs="Times New Roman"/>
          <w:sz w:val="24"/>
          <w:szCs w:val="24"/>
          <w:lang w:val="en-US"/>
        </w:rPr>
        <w:t>SentinelLoop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java.</w:t>
      </w:r>
    </w:p>
    <w:p w14:paraId="63EA0B80" w14:textId="30882D06" w:rsidR="00B71467" w:rsidRDefault="00BE3546" w:rsidP="00A7709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Scanner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program agar user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penginputan</w:t>
      </w:r>
      <w:proofErr w:type="spellEnd"/>
      <w:r w:rsidR="002E53E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4C81368" w14:textId="21621FD4" w:rsidR="00AD7AB7" w:rsidRDefault="00BE3546" w:rsidP="00A7709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Selanjutnya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E53EC">
        <w:rPr>
          <w:rFonts w:ascii="Times New Roman" w:hAnsi="Times New Roman" w:cs="Times New Roman"/>
          <w:sz w:val="24"/>
          <w:szCs w:val="24"/>
          <w:lang w:val="en-US"/>
        </w:rPr>
        <w:t xml:space="preserve">“sum” yang mana </w:t>
      </w:r>
      <w:proofErr w:type="spellStart"/>
      <w:r w:rsidR="002E53EC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2E5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E53EC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2E5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E53EC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="002E5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penjumlahan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inputkan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E53EC"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2E53EC">
        <w:rPr>
          <w:rFonts w:ascii="Times New Roman" w:hAnsi="Times New Roman" w:cs="Times New Roman"/>
          <w:sz w:val="24"/>
          <w:szCs w:val="24"/>
          <w:lang w:val="en-US"/>
        </w:rPr>
        <w:t>”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E53EC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="002E5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E53EC">
        <w:rPr>
          <w:rFonts w:ascii="Times New Roman" w:hAnsi="Times New Roman" w:cs="Times New Roman"/>
          <w:sz w:val="24"/>
          <w:szCs w:val="24"/>
          <w:lang w:val="en-US"/>
        </w:rPr>
        <w:t>nyatakan</w:t>
      </w:r>
      <w:proofErr w:type="spellEnd"/>
      <w:r w:rsidR="002E5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E53EC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2E5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E53EC">
        <w:rPr>
          <w:rFonts w:ascii="Times New Roman" w:hAnsi="Times New Roman" w:cs="Times New Roman"/>
          <w:sz w:val="24"/>
          <w:szCs w:val="24"/>
          <w:lang w:val="en-US"/>
        </w:rPr>
        <w:t>sembarang</w:t>
      </w:r>
      <w:proofErr w:type="spellEnd"/>
      <w:r w:rsidR="002E5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E53EC"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 w:rsidR="002E5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E53EC">
        <w:rPr>
          <w:rFonts w:ascii="Times New Roman" w:hAnsi="Times New Roman" w:cs="Times New Roman"/>
          <w:sz w:val="24"/>
          <w:szCs w:val="24"/>
          <w:lang w:val="en-US"/>
        </w:rPr>
        <w:t>selain</w:t>
      </w:r>
      <w:proofErr w:type="spellEnd"/>
      <w:r w:rsidR="002E53EC">
        <w:rPr>
          <w:rFonts w:ascii="Times New Roman" w:hAnsi="Times New Roman" w:cs="Times New Roman"/>
          <w:sz w:val="24"/>
          <w:szCs w:val="24"/>
          <w:lang w:val="en-US"/>
        </w:rPr>
        <w:t xml:space="preserve"> 0, </w:t>
      </w:r>
      <w:proofErr w:type="spellStart"/>
      <w:r w:rsidR="002E53EC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="002E53EC">
        <w:rPr>
          <w:rFonts w:ascii="Times New Roman" w:hAnsi="Times New Roman" w:cs="Times New Roman"/>
          <w:sz w:val="24"/>
          <w:szCs w:val="24"/>
          <w:lang w:val="en-US"/>
        </w:rPr>
        <w:t xml:space="preserve"> 0 </w:t>
      </w:r>
      <w:proofErr w:type="spellStart"/>
      <w:r w:rsidR="002E53EC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2E5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E53EC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="002E5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E53EC">
        <w:rPr>
          <w:rFonts w:ascii="Times New Roman" w:hAnsi="Times New Roman" w:cs="Times New Roman"/>
          <w:sz w:val="24"/>
          <w:szCs w:val="24"/>
          <w:lang w:val="en-US"/>
        </w:rPr>
        <w:t>syarat</w:t>
      </w:r>
      <w:proofErr w:type="spellEnd"/>
      <w:r w:rsidR="002E5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E53EC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2E53EC">
        <w:rPr>
          <w:rFonts w:ascii="Times New Roman" w:hAnsi="Times New Roman" w:cs="Times New Roman"/>
          <w:sz w:val="24"/>
          <w:szCs w:val="24"/>
          <w:lang w:val="en-US"/>
        </w:rPr>
        <w:t xml:space="preserve"> statement while, </w:t>
      </w:r>
      <w:proofErr w:type="spellStart"/>
      <w:r w:rsidR="002E53EC">
        <w:rPr>
          <w:rFonts w:ascii="Times New Roman" w:hAnsi="Times New Roman" w:cs="Times New Roman"/>
          <w:sz w:val="24"/>
          <w:szCs w:val="24"/>
          <w:lang w:val="en-US"/>
        </w:rPr>
        <w:t>jadi</w:t>
      </w:r>
      <w:proofErr w:type="spellEnd"/>
      <w:r w:rsidR="002E5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E53EC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="002E5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E53EC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2E5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E53EC">
        <w:rPr>
          <w:rFonts w:ascii="Times New Roman" w:hAnsi="Times New Roman" w:cs="Times New Roman"/>
          <w:sz w:val="24"/>
          <w:szCs w:val="24"/>
          <w:lang w:val="en-US"/>
        </w:rPr>
        <w:t>memasukkan</w:t>
      </w:r>
      <w:proofErr w:type="spellEnd"/>
      <w:r w:rsidR="002E5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E53EC">
        <w:rPr>
          <w:rFonts w:ascii="Times New Roman" w:hAnsi="Times New Roman" w:cs="Times New Roman"/>
          <w:sz w:val="24"/>
          <w:szCs w:val="24"/>
          <w:lang w:val="en-US"/>
        </w:rPr>
        <w:t>sembarang</w:t>
      </w:r>
      <w:proofErr w:type="spellEnd"/>
      <w:r w:rsidR="002E5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E53EC"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 w:rsidR="002E53EC">
        <w:rPr>
          <w:rFonts w:ascii="Times New Roman" w:hAnsi="Times New Roman" w:cs="Times New Roman"/>
          <w:sz w:val="24"/>
          <w:szCs w:val="24"/>
          <w:lang w:val="en-US"/>
        </w:rPr>
        <w:t xml:space="preserve"> yang mana kali </w:t>
      </w:r>
      <w:proofErr w:type="spellStart"/>
      <w:r w:rsidR="002E53EC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2E5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E53EC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="002E5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E53EC">
        <w:rPr>
          <w:rFonts w:ascii="Times New Roman" w:hAnsi="Times New Roman" w:cs="Times New Roman"/>
          <w:sz w:val="24"/>
          <w:szCs w:val="24"/>
          <w:lang w:val="en-US"/>
        </w:rPr>
        <w:t>memasukkan</w:t>
      </w:r>
      <w:proofErr w:type="spellEnd"/>
      <w:r w:rsidR="002E5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E53EC"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 w:rsidR="002E53EC">
        <w:rPr>
          <w:rFonts w:ascii="Times New Roman" w:hAnsi="Times New Roman" w:cs="Times New Roman"/>
          <w:sz w:val="24"/>
          <w:szCs w:val="24"/>
          <w:lang w:val="en-US"/>
        </w:rPr>
        <w:t xml:space="preserve"> 12.</w:t>
      </w:r>
    </w:p>
    <w:p w14:paraId="2A9D3175" w14:textId="3EC857BC" w:rsidR="00AD7AB7" w:rsidRDefault="002E53EC" w:rsidP="00A7709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Control Statement while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artikan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“number”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mengeluarkan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output “Masukkan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 dan user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menginputkan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“number”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“number”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</w:t>
      </w:r>
      <w:r w:rsidR="00AD7AB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B7F2394" w14:textId="25E46919" w:rsidR="00A7709A" w:rsidRDefault="002E53EC" w:rsidP="00A7709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Dari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“number”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dimasukkan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oleh user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“sum” yang mana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sum = sum + number. Jadi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dibawa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kebelakang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pendeklarasian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“number”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berpengaruh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</w:t>
      </w:r>
      <w:r w:rsidR="00993F97">
        <w:rPr>
          <w:rFonts w:ascii="Times New Roman" w:hAnsi="Times New Roman" w:cs="Times New Roman"/>
          <w:sz w:val="24"/>
          <w:szCs w:val="24"/>
          <w:lang w:val="en-US"/>
        </w:rPr>
        <w:t xml:space="preserve">da program dan </w:t>
      </w:r>
      <w:proofErr w:type="spellStart"/>
      <w:r w:rsidR="00993F97"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 w:rsidR="00993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93F97">
        <w:rPr>
          <w:rFonts w:ascii="Times New Roman" w:hAnsi="Times New Roman" w:cs="Times New Roman"/>
          <w:sz w:val="24"/>
          <w:szCs w:val="24"/>
          <w:lang w:val="en-US"/>
        </w:rPr>
        <w:t>tadi</w:t>
      </w:r>
      <w:proofErr w:type="spellEnd"/>
      <w:r w:rsidR="00993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93F97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993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93F97">
        <w:rPr>
          <w:rFonts w:ascii="Times New Roman" w:hAnsi="Times New Roman" w:cs="Times New Roman"/>
          <w:sz w:val="24"/>
          <w:szCs w:val="24"/>
          <w:lang w:val="en-US"/>
        </w:rPr>
        <w:t>terus</w:t>
      </w:r>
      <w:proofErr w:type="spellEnd"/>
      <w:r w:rsidR="00993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93F97">
        <w:rPr>
          <w:rFonts w:ascii="Times New Roman" w:hAnsi="Times New Roman" w:cs="Times New Roman"/>
          <w:sz w:val="24"/>
          <w:szCs w:val="24"/>
          <w:lang w:val="en-US"/>
        </w:rPr>
        <w:t>terulang</w:t>
      </w:r>
      <w:proofErr w:type="spellEnd"/>
      <w:r w:rsidR="00993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93F97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="00993F97">
        <w:rPr>
          <w:rFonts w:ascii="Times New Roman" w:hAnsi="Times New Roman" w:cs="Times New Roman"/>
          <w:sz w:val="24"/>
          <w:szCs w:val="24"/>
          <w:lang w:val="en-US"/>
        </w:rPr>
        <w:t xml:space="preserve"> “number” yang </w:t>
      </w:r>
      <w:proofErr w:type="spellStart"/>
      <w:r w:rsidR="00993F97">
        <w:rPr>
          <w:rFonts w:ascii="Times New Roman" w:hAnsi="Times New Roman" w:cs="Times New Roman"/>
          <w:sz w:val="24"/>
          <w:szCs w:val="24"/>
          <w:lang w:val="en-US"/>
        </w:rPr>
        <w:t>diinputkan</w:t>
      </w:r>
      <w:proofErr w:type="spellEnd"/>
      <w:r w:rsidR="00993F97">
        <w:rPr>
          <w:rFonts w:ascii="Times New Roman" w:hAnsi="Times New Roman" w:cs="Times New Roman"/>
          <w:sz w:val="24"/>
          <w:szCs w:val="24"/>
          <w:lang w:val="en-US"/>
        </w:rPr>
        <w:t xml:space="preserve"> oleh user </w:t>
      </w:r>
      <w:proofErr w:type="spellStart"/>
      <w:r w:rsidR="00993F97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993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93F97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="00993F97">
        <w:rPr>
          <w:rFonts w:ascii="Times New Roman" w:hAnsi="Times New Roman" w:cs="Times New Roman"/>
          <w:sz w:val="24"/>
          <w:szCs w:val="24"/>
          <w:lang w:val="en-US"/>
        </w:rPr>
        <w:t xml:space="preserve"> 0</w:t>
      </w:r>
      <w:r w:rsidR="00A770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784C8F3" w14:textId="3360085C" w:rsidR="00AD7AB7" w:rsidRDefault="00993F97" w:rsidP="00A7709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Dari statement while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output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total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“sum”.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Output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4F8D39A" w14:textId="68DA8EA3" w:rsidR="00993F97" w:rsidRPr="00993F97" w:rsidRDefault="00993F97" w:rsidP="00993F97">
      <w:pPr>
        <w:keepNext/>
        <w:jc w:val="center"/>
        <w:rPr>
          <w:lang w:val="en-US"/>
        </w:rPr>
      </w:pPr>
      <w:r w:rsidRPr="00993F97">
        <w:rPr>
          <w:noProof/>
          <w:lang w:val="en-US"/>
        </w:rPr>
        <w:drawing>
          <wp:inline distT="0" distB="0" distL="0" distR="0" wp14:anchorId="0296930E" wp14:editId="6594227A">
            <wp:extent cx="3448531" cy="1066949"/>
            <wp:effectExtent l="0" t="0" r="0" b="0"/>
            <wp:docPr id="49108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84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C036" w14:textId="2080CF70" w:rsidR="00AD7AB7" w:rsidRPr="00AD7AB7" w:rsidRDefault="00993F97" w:rsidP="00993F97">
      <w:pPr>
        <w:pStyle w:val="Caption"/>
        <w:jc w:val="center"/>
        <w:rPr>
          <w:lang w:val="en-US"/>
        </w:rPr>
      </w:pPr>
      <w:bookmarkStart w:id="27" w:name="_Toc213274379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962FF5">
        <w:rPr>
          <w:noProof/>
        </w:rPr>
        <w:t>2</w:t>
      </w:r>
      <w:bookmarkEnd w:id="27"/>
      <w:r>
        <w:fldChar w:fldCharType="end"/>
      </w:r>
    </w:p>
    <w:p w14:paraId="6C63985A" w14:textId="5A94F3B9" w:rsidR="00AD7AB7" w:rsidRDefault="00AD7AB7" w:rsidP="00993F97">
      <w:pPr>
        <w:keepNext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25B4D8A8" w14:textId="77777777" w:rsidR="00993F97" w:rsidRDefault="00993F97" w:rsidP="00993F97">
      <w:pPr>
        <w:keepNext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62BFA989" w14:textId="77777777" w:rsidR="00993F97" w:rsidRDefault="00993F97" w:rsidP="00993F97">
      <w:pPr>
        <w:keepNext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12B7D0C" w14:textId="79DCC07A" w:rsidR="00993F97" w:rsidRDefault="00993F97" w:rsidP="00993F97">
      <w:pPr>
        <w:keepNext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03911F39" w14:textId="77777777" w:rsidR="00993F97" w:rsidRPr="00993F97" w:rsidRDefault="00993F97" w:rsidP="00993F97">
      <w:pPr>
        <w:keepNext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43D8B280" w14:textId="74C2ED71" w:rsidR="00AD7AB7" w:rsidRDefault="00AD7AB7" w:rsidP="00AD7AB7">
      <w:pPr>
        <w:pStyle w:val="Heading3"/>
        <w:rPr>
          <w:lang w:val="en-US"/>
        </w:rPr>
      </w:pPr>
      <w:bookmarkStart w:id="28" w:name="_Toc212621895"/>
      <w:bookmarkStart w:id="29" w:name="_Toc213274369"/>
      <w:proofErr w:type="spellStart"/>
      <w:r>
        <w:rPr>
          <w:lang w:val="en-US"/>
        </w:rPr>
        <w:t>Perulangan</w:t>
      </w:r>
      <w:proofErr w:type="spellEnd"/>
      <w:r>
        <w:rPr>
          <w:lang w:val="en-US"/>
        </w:rPr>
        <w:t xml:space="preserve"> </w:t>
      </w:r>
      <w:bookmarkEnd w:id="28"/>
      <w:r w:rsidR="00993F97">
        <w:rPr>
          <w:lang w:val="en-US"/>
        </w:rPr>
        <w:t>While</w:t>
      </w:r>
      <w:bookmarkEnd w:id="29"/>
    </w:p>
    <w:p w14:paraId="48CCD1BB" w14:textId="68976052" w:rsidR="00A7709A" w:rsidRDefault="00993F97" w:rsidP="00993F97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572ABE" wp14:editId="7C6B32C0">
                <wp:simplePos x="0" y="0"/>
                <wp:positionH relativeFrom="column">
                  <wp:posOffset>914400</wp:posOffset>
                </wp:positionH>
                <wp:positionV relativeFrom="paragraph">
                  <wp:posOffset>3880485</wp:posOffset>
                </wp:positionV>
                <wp:extent cx="4333240" cy="635"/>
                <wp:effectExtent l="0" t="0" r="0" b="0"/>
                <wp:wrapSquare wrapText="bothSides"/>
                <wp:docPr id="6717991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26BFC3" w14:textId="3A09EA8E" w:rsidR="00993F97" w:rsidRPr="00872909" w:rsidRDefault="00993F97" w:rsidP="00993F97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bookmarkStart w:id="30" w:name="_Toc213274380"/>
                            <w:r>
                              <w:t xml:space="preserve">Gambar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 \* ARABIC </w:instrText>
                            </w:r>
                            <w:r>
                              <w:fldChar w:fldCharType="separate"/>
                            </w:r>
                            <w:r w:rsidR="00962FF5">
                              <w:rPr>
                                <w:noProof/>
                              </w:rPr>
                              <w:t>3</w:t>
                            </w:r>
                            <w:bookmarkEnd w:id="30"/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572AB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in;margin-top:305.55pt;width:341.2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" stroked="f">
                <v:textbox style="mso-fit-shape-to-text:t" inset="0,0,0,0">
                  <w:txbxContent>
                    <w:p w14:paraId="0B26BFC3" w14:textId="3A09EA8E" w:rsidR="00993F97" w:rsidRPr="00872909" w:rsidRDefault="00993F97" w:rsidP="00993F97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bookmarkStart w:id="31" w:name="_Toc213274380"/>
                      <w:r>
                        <w:t xml:space="preserve">Gambar </w:t>
                      </w:r>
                      <w:r>
                        <w:fldChar w:fldCharType="begin"/>
                      </w:r>
                      <w:r>
                        <w:instrText xml:space="preserve"> SEQ Gambar \* ARABIC </w:instrText>
                      </w:r>
                      <w:r>
                        <w:fldChar w:fldCharType="separate"/>
                      </w:r>
                      <w:r w:rsidR="00962FF5">
                        <w:rPr>
                          <w:noProof/>
                        </w:rPr>
                        <w:t>3</w:t>
                      </w:r>
                      <w:bookmarkEnd w:id="31"/>
                      <w: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93F9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5408" behindDoc="1" locked="0" layoutInCell="1" allowOverlap="1" wp14:anchorId="604D2A42" wp14:editId="6710F4FD">
            <wp:simplePos x="0" y="0"/>
            <wp:positionH relativeFrom="column">
              <wp:posOffset>914400</wp:posOffset>
            </wp:positionH>
            <wp:positionV relativeFrom="paragraph">
              <wp:posOffset>1064895</wp:posOffset>
            </wp:positionV>
            <wp:extent cx="4333800" cy="2758440"/>
            <wp:effectExtent l="0" t="0" r="0" b="3810"/>
            <wp:wrapSquare wrapText="bothSides"/>
            <wp:docPr id="46066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6472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Jika pada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penjumlahan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penjumlahan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looping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diakhiri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kali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program yang mana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FFFA9DC" w14:textId="5AA1F44A" w:rsidR="00993F97" w:rsidRDefault="00993F97" w:rsidP="00993F97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BF2A41" w14:textId="77777777" w:rsidR="00993F97" w:rsidRDefault="00993F97" w:rsidP="00993F97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79F4C86" w14:textId="555AF590" w:rsidR="00993F97" w:rsidRDefault="00993F97" w:rsidP="00993F97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07CB1D" w14:textId="77777777" w:rsidR="00993F97" w:rsidRDefault="00993F97" w:rsidP="00993F97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9E37B8" w14:textId="77777777" w:rsidR="00993F97" w:rsidRDefault="00993F97" w:rsidP="00993F97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AFC1E2" w14:textId="77777777" w:rsidR="00993F97" w:rsidRDefault="00993F97" w:rsidP="00993F97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94C7C5" w14:textId="77777777" w:rsidR="00993F97" w:rsidRDefault="00993F97" w:rsidP="00993F97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CB78F3" w14:textId="77777777" w:rsidR="00993F97" w:rsidRDefault="00993F97" w:rsidP="00993F97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591108" w14:textId="77777777" w:rsidR="00993F97" w:rsidRDefault="00993F97" w:rsidP="00993F9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96E1AD" w14:textId="1C939FF2" w:rsidR="00A7709A" w:rsidRPr="00A7709A" w:rsidRDefault="00A7709A" w:rsidP="00A7709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09A">
        <w:rPr>
          <w:rFonts w:ascii="Times New Roman" w:hAnsi="Times New Roman" w:cs="Times New Roman"/>
          <w:sz w:val="24"/>
          <w:szCs w:val="24"/>
          <w:lang w:val="en-US"/>
        </w:rPr>
        <w:t>Buat</w:t>
      </w:r>
      <w:proofErr w:type="spellEnd"/>
      <w:r w:rsidRPr="00A770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09A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A7709A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A7709A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A770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09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7709A">
        <w:rPr>
          <w:rFonts w:ascii="Times New Roman" w:hAnsi="Times New Roman" w:cs="Times New Roman"/>
          <w:sz w:val="24"/>
          <w:szCs w:val="24"/>
          <w:lang w:val="en-US"/>
        </w:rPr>
        <w:t xml:space="preserve"> nama Perulangan</w:t>
      </w:r>
      <w:r w:rsidR="00993F97">
        <w:rPr>
          <w:rFonts w:ascii="Times New Roman" w:hAnsi="Times New Roman" w:cs="Times New Roman"/>
          <w:sz w:val="24"/>
          <w:szCs w:val="24"/>
          <w:lang w:val="en-US"/>
        </w:rPr>
        <w:t>While1</w:t>
      </w:r>
      <w:r w:rsidRPr="00A7709A">
        <w:rPr>
          <w:rFonts w:ascii="Times New Roman" w:hAnsi="Times New Roman" w:cs="Times New Roman"/>
          <w:sz w:val="24"/>
          <w:szCs w:val="24"/>
          <w:lang w:val="en-US"/>
        </w:rPr>
        <w:t xml:space="preserve"> di java.</w:t>
      </w:r>
    </w:p>
    <w:p w14:paraId="5B5C9585" w14:textId="7F2A7CD1" w:rsidR="00A7709A" w:rsidRDefault="00993F97" w:rsidP="00A7709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Disini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</w:t>
      </w:r>
      <w:r w:rsidR="004E2AEA">
        <w:rPr>
          <w:rFonts w:ascii="Times New Roman" w:hAnsi="Times New Roman" w:cs="Times New Roman"/>
          <w:sz w:val="24"/>
          <w:szCs w:val="24"/>
          <w:lang w:val="en-US"/>
        </w:rPr>
        <w:t>nginisiasi</w:t>
      </w:r>
      <w:proofErr w:type="spellEnd"/>
      <w:r w:rsidR="004E2A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2AEA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="004E2A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2AEA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="004E2A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2AEA">
        <w:rPr>
          <w:rFonts w:ascii="Times New Roman" w:hAnsi="Times New Roman" w:cs="Times New Roman"/>
          <w:sz w:val="24"/>
          <w:szCs w:val="24"/>
          <w:lang w:val="en-US"/>
        </w:rPr>
        <w:t>terlebih</w:t>
      </w:r>
      <w:proofErr w:type="spellEnd"/>
      <w:r w:rsidR="004E2A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2AEA">
        <w:rPr>
          <w:rFonts w:ascii="Times New Roman" w:hAnsi="Times New Roman" w:cs="Times New Roman"/>
          <w:sz w:val="24"/>
          <w:szCs w:val="24"/>
          <w:lang w:val="en-US"/>
        </w:rPr>
        <w:t>dahulu</w:t>
      </w:r>
      <w:proofErr w:type="spellEnd"/>
      <w:r w:rsidR="004E2A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2AEA">
        <w:rPr>
          <w:rFonts w:ascii="Times New Roman" w:hAnsi="Times New Roman" w:cs="Times New Roman"/>
          <w:sz w:val="24"/>
          <w:szCs w:val="24"/>
          <w:lang w:val="en-US"/>
        </w:rPr>
        <w:t>diantaranya</w:t>
      </w:r>
      <w:proofErr w:type="spellEnd"/>
      <w:r w:rsidR="004E2AEA">
        <w:rPr>
          <w:rFonts w:ascii="Times New Roman" w:hAnsi="Times New Roman" w:cs="Times New Roman"/>
          <w:sz w:val="24"/>
          <w:szCs w:val="24"/>
          <w:lang w:val="en-US"/>
        </w:rPr>
        <w:t xml:space="preserve">, int “counter” </w:t>
      </w:r>
      <w:proofErr w:type="spellStart"/>
      <w:r w:rsidR="004E2AEA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="004E2A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2AEA">
        <w:rPr>
          <w:rFonts w:ascii="Times New Roman" w:hAnsi="Times New Roman" w:cs="Times New Roman"/>
          <w:sz w:val="24"/>
          <w:szCs w:val="24"/>
          <w:lang w:val="en-US"/>
        </w:rPr>
        <w:t>nyatakan</w:t>
      </w:r>
      <w:proofErr w:type="spellEnd"/>
      <w:r w:rsidR="004E2A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2AEA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="004E2A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2AE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4E2A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2AEA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4E2AEA">
        <w:rPr>
          <w:rFonts w:ascii="Times New Roman" w:hAnsi="Times New Roman" w:cs="Times New Roman"/>
          <w:sz w:val="24"/>
          <w:szCs w:val="24"/>
          <w:lang w:val="en-US"/>
        </w:rPr>
        <w:t xml:space="preserve"> = 0. </w:t>
      </w:r>
      <w:proofErr w:type="spellStart"/>
      <w:r w:rsidR="004E2AEA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="004E2AEA">
        <w:rPr>
          <w:rFonts w:ascii="Times New Roman" w:hAnsi="Times New Roman" w:cs="Times New Roman"/>
          <w:sz w:val="24"/>
          <w:szCs w:val="24"/>
          <w:lang w:val="en-US"/>
        </w:rPr>
        <w:t xml:space="preserve"> String “</w:t>
      </w:r>
      <w:proofErr w:type="spellStart"/>
      <w:r w:rsidR="004E2AEA">
        <w:rPr>
          <w:rFonts w:ascii="Times New Roman" w:hAnsi="Times New Roman" w:cs="Times New Roman"/>
          <w:sz w:val="24"/>
          <w:szCs w:val="24"/>
          <w:lang w:val="en-US"/>
        </w:rPr>
        <w:t>jawab</w:t>
      </w:r>
      <w:proofErr w:type="spellEnd"/>
      <w:r w:rsidR="004E2AEA">
        <w:rPr>
          <w:rFonts w:ascii="Times New Roman" w:hAnsi="Times New Roman" w:cs="Times New Roman"/>
          <w:sz w:val="24"/>
          <w:szCs w:val="24"/>
          <w:lang w:val="en-US"/>
        </w:rPr>
        <w:t xml:space="preserve">”, dan yang </w:t>
      </w:r>
      <w:proofErr w:type="spellStart"/>
      <w:r w:rsidR="004E2AEA">
        <w:rPr>
          <w:rFonts w:ascii="Times New Roman" w:hAnsi="Times New Roman" w:cs="Times New Roman"/>
          <w:sz w:val="24"/>
          <w:szCs w:val="24"/>
          <w:lang w:val="en-US"/>
        </w:rPr>
        <w:t>terakhir</w:t>
      </w:r>
      <w:proofErr w:type="spellEnd"/>
      <w:r w:rsidR="004E2AEA">
        <w:rPr>
          <w:rFonts w:ascii="Times New Roman" w:hAnsi="Times New Roman" w:cs="Times New Roman"/>
          <w:sz w:val="24"/>
          <w:szCs w:val="24"/>
          <w:lang w:val="en-US"/>
        </w:rPr>
        <w:t xml:space="preserve"> Boolean “running” </w:t>
      </w:r>
      <w:proofErr w:type="spellStart"/>
      <w:r w:rsidR="004E2AE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4E2A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2AEA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4E2AEA">
        <w:rPr>
          <w:rFonts w:ascii="Times New Roman" w:hAnsi="Times New Roman" w:cs="Times New Roman"/>
          <w:sz w:val="24"/>
          <w:szCs w:val="24"/>
          <w:lang w:val="en-US"/>
        </w:rPr>
        <w:t xml:space="preserve"> true.</w:t>
      </w:r>
    </w:p>
    <w:p w14:paraId="09E0E9E9" w14:textId="0DBA49F3" w:rsidR="00A7709A" w:rsidRDefault="004E2AEA" w:rsidP="00A7709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scanner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agar user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menginputkan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47A33EA" w14:textId="7ADDD619" w:rsidR="00A7709A" w:rsidRDefault="004E2AEA" w:rsidP="00A7709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statement While yang mana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dijelaskan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while </w:t>
      </w:r>
      <w:r w:rsidR="00457D36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running</w:t>
      </w:r>
      <w:r w:rsidR="00457D36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yang mana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tau running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true</w:t>
      </w:r>
      <w:r w:rsidR="00457D36">
        <w:rPr>
          <w:rFonts w:ascii="Times New Roman" w:hAnsi="Times New Roman" w:cs="Times New Roman"/>
          <w:sz w:val="24"/>
          <w:szCs w:val="24"/>
          <w:lang w:val="en-US"/>
        </w:rPr>
        <w:t xml:space="preserve">. Selama running </w:t>
      </w:r>
      <w:proofErr w:type="spellStart"/>
      <w:r w:rsidR="00457D36">
        <w:rPr>
          <w:rFonts w:ascii="Times New Roman" w:hAnsi="Times New Roman" w:cs="Times New Roman"/>
          <w:sz w:val="24"/>
          <w:szCs w:val="24"/>
          <w:lang w:val="en-US"/>
        </w:rPr>
        <w:t>bernilai</w:t>
      </w:r>
      <w:proofErr w:type="spellEnd"/>
      <w:r w:rsidR="00457D36">
        <w:rPr>
          <w:rFonts w:ascii="Times New Roman" w:hAnsi="Times New Roman" w:cs="Times New Roman"/>
          <w:sz w:val="24"/>
          <w:szCs w:val="24"/>
          <w:lang w:val="en-US"/>
        </w:rPr>
        <w:t xml:space="preserve"> true </w:t>
      </w:r>
      <w:proofErr w:type="spellStart"/>
      <w:r w:rsidR="00457D36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="00457D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D36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457D36">
        <w:rPr>
          <w:rFonts w:ascii="Times New Roman" w:hAnsi="Times New Roman" w:cs="Times New Roman"/>
          <w:sz w:val="24"/>
          <w:szCs w:val="24"/>
          <w:lang w:val="en-US"/>
        </w:rPr>
        <w:t xml:space="preserve"> counter </w:t>
      </w:r>
      <w:proofErr w:type="spellStart"/>
      <w:r w:rsidR="00457D36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457D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D36">
        <w:rPr>
          <w:rFonts w:ascii="Times New Roman" w:hAnsi="Times New Roman" w:cs="Times New Roman"/>
          <w:sz w:val="24"/>
          <w:szCs w:val="24"/>
          <w:lang w:val="en-US"/>
        </w:rPr>
        <w:t>terus</w:t>
      </w:r>
      <w:proofErr w:type="spellEnd"/>
      <w:r w:rsidR="00457D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D36">
        <w:rPr>
          <w:rFonts w:ascii="Times New Roman" w:hAnsi="Times New Roman" w:cs="Times New Roman"/>
          <w:sz w:val="24"/>
          <w:szCs w:val="24"/>
          <w:lang w:val="en-US"/>
        </w:rPr>
        <w:t>bertambah</w:t>
      </w:r>
      <w:proofErr w:type="spellEnd"/>
      <w:r w:rsidR="00457D3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F264830" w14:textId="5DE2186D" w:rsidR="00A7709A" w:rsidRDefault="00265D69" w:rsidP="00A7709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Kemudian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cetak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(“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” + counter); yang mana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mencetak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counter yang mana counter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bertambah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8BCCE02" w14:textId="382DA076" w:rsidR="00265D69" w:rsidRDefault="00265D69" w:rsidP="00A7709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user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melanjutkan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3765DE9" w14:textId="00B330C0" w:rsidR="00265D69" w:rsidRDefault="00265D69" w:rsidP="00A7709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User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menjawab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scanner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78D42FF" w14:textId="0738009E" w:rsidR="00265D69" w:rsidRDefault="00265D69" w:rsidP="00A7709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statement if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 w:rsidR="00064E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4ED0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64ED0">
        <w:rPr>
          <w:rFonts w:ascii="Times New Roman" w:hAnsi="Times New Roman" w:cs="Times New Roman"/>
          <w:sz w:val="24"/>
          <w:szCs w:val="24"/>
          <w:lang w:val="en-US"/>
        </w:rPr>
        <w:t xml:space="preserve">input yang </w:t>
      </w:r>
      <w:proofErr w:type="spellStart"/>
      <w:r w:rsidR="00064ED0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="00064E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4ED0">
        <w:rPr>
          <w:rFonts w:ascii="Times New Roman" w:hAnsi="Times New Roman" w:cs="Times New Roman"/>
          <w:sz w:val="24"/>
          <w:szCs w:val="24"/>
          <w:lang w:val="en-US"/>
        </w:rPr>
        <w:t>masukkan</w:t>
      </w:r>
      <w:proofErr w:type="spellEnd"/>
      <w:r w:rsidR="00064E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4ED0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="00064E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4ED0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="00064ED0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="00064ED0">
        <w:rPr>
          <w:rFonts w:ascii="Times New Roman" w:hAnsi="Times New Roman" w:cs="Times New Roman"/>
          <w:sz w:val="24"/>
          <w:szCs w:val="24"/>
          <w:lang w:val="en-US"/>
        </w:rPr>
        <w:t>jawab</w:t>
      </w:r>
      <w:proofErr w:type="spellEnd"/>
      <w:r w:rsidR="00064ED0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="00064ED0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064E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4ED0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064E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064ED0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="00064ED0">
        <w:rPr>
          <w:rFonts w:ascii="Times New Roman" w:hAnsi="Times New Roman" w:cs="Times New Roman"/>
          <w:sz w:val="24"/>
          <w:szCs w:val="24"/>
          <w:lang w:val="en-US"/>
        </w:rPr>
        <w:t xml:space="preserve"> Boolean running </w:t>
      </w:r>
      <w:proofErr w:type="spellStart"/>
      <w:r w:rsidR="00064ED0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064E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4ED0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="00064ED0">
        <w:rPr>
          <w:rFonts w:ascii="Times New Roman" w:hAnsi="Times New Roman" w:cs="Times New Roman"/>
          <w:sz w:val="24"/>
          <w:szCs w:val="24"/>
          <w:lang w:val="en-US"/>
        </w:rPr>
        <w:t xml:space="preserve"> false.</w:t>
      </w:r>
    </w:p>
    <w:p w14:paraId="5FC88C9E" w14:textId="339614FC" w:rsidR="00064ED0" w:rsidRDefault="00064ED0" w:rsidP="00A7709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Jika running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false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cetak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output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mana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hitung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counter.</w:t>
      </w:r>
    </w:p>
    <w:p w14:paraId="22FBCC1A" w14:textId="5AFA5769" w:rsidR="00A7709A" w:rsidRPr="00064ED0" w:rsidRDefault="00064ED0" w:rsidP="00064ED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output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0D1CEB3" w14:textId="77777777" w:rsidR="00A7709A" w:rsidRDefault="00A7709A" w:rsidP="00A7709A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88225A" w14:textId="77777777" w:rsidR="00064ED0" w:rsidRDefault="00064ED0" w:rsidP="00064ED0">
      <w:pPr>
        <w:keepNext/>
        <w:spacing w:line="360" w:lineRule="auto"/>
        <w:jc w:val="center"/>
      </w:pPr>
      <w:r w:rsidRPr="00064ED0">
        <w:rPr>
          <w:noProof/>
        </w:rPr>
        <w:drawing>
          <wp:inline distT="0" distB="0" distL="0" distR="0" wp14:anchorId="6A2CEECF" wp14:editId="58D27807">
            <wp:extent cx="4467849" cy="1905266"/>
            <wp:effectExtent l="0" t="0" r="9525" b="0"/>
            <wp:docPr id="160022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249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208F" w14:textId="49717453" w:rsidR="00A7709A" w:rsidRDefault="00064ED0" w:rsidP="00064ED0">
      <w:pPr>
        <w:pStyle w:val="Caption"/>
        <w:jc w:val="center"/>
        <w:rPr>
          <w:i w:val="0"/>
          <w:iCs w:val="0"/>
          <w:lang w:val="en-US"/>
        </w:rPr>
      </w:pPr>
      <w:bookmarkStart w:id="32" w:name="_Toc213274381"/>
      <w:r w:rsidRPr="00064ED0">
        <w:rPr>
          <w:i w:val="0"/>
          <w:iCs w:val="0"/>
        </w:rPr>
        <w:t xml:space="preserve">Gambar </w:t>
      </w:r>
      <w:r w:rsidRPr="00064ED0">
        <w:rPr>
          <w:i w:val="0"/>
          <w:iCs w:val="0"/>
        </w:rPr>
        <w:fldChar w:fldCharType="begin"/>
      </w:r>
      <w:r w:rsidRPr="00064ED0">
        <w:rPr>
          <w:i w:val="0"/>
          <w:iCs w:val="0"/>
        </w:rPr>
        <w:instrText xml:space="preserve"> SEQ Gambar \* ARABIC </w:instrText>
      </w:r>
      <w:r w:rsidRPr="00064ED0">
        <w:rPr>
          <w:i w:val="0"/>
          <w:iCs w:val="0"/>
        </w:rPr>
        <w:fldChar w:fldCharType="separate"/>
      </w:r>
      <w:r w:rsidR="00962FF5">
        <w:rPr>
          <w:i w:val="0"/>
          <w:iCs w:val="0"/>
          <w:noProof/>
        </w:rPr>
        <w:t>4</w:t>
      </w:r>
      <w:bookmarkEnd w:id="32"/>
      <w:r w:rsidRPr="00064ED0">
        <w:rPr>
          <w:i w:val="0"/>
          <w:iCs w:val="0"/>
        </w:rPr>
        <w:fldChar w:fldCharType="end"/>
      </w:r>
    </w:p>
    <w:p w14:paraId="567665DC" w14:textId="77777777" w:rsidR="00064ED0" w:rsidRDefault="00064ED0" w:rsidP="00064ED0">
      <w:pPr>
        <w:rPr>
          <w:lang w:val="en-US"/>
        </w:rPr>
      </w:pPr>
    </w:p>
    <w:p w14:paraId="2FCD090F" w14:textId="77777777" w:rsidR="00064ED0" w:rsidRDefault="00064ED0" w:rsidP="00064ED0">
      <w:pPr>
        <w:rPr>
          <w:lang w:val="en-US"/>
        </w:rPr>
      </w:pPr>
    </w:p>
    <w:p w14:paraId="4B559547" w14:textId="77777777" w:rsidR="00064ED0" w:rsidRDefault="00064ED0" w:rsidP="00064ED0">
      <w:pPr>
        <w:rPr>
          <w:lang w:val="en-US"/>
        </w:rPr>
      </w:pPr>
    </w:p>
    <w:p w14:paraId="72BB9880" w14:textId="77777777" w:rsidR="00064ED0" w:rsidRDefault="00064ED0" w:rsidP="00064ED0">
      <w:pPr>
        <w:rPr>
          <w:lang w:val="en-US"/>
        </w:rPr>
      </w:pPr>
    </w:p>
    <w:p w14:paraId="35C50074" w14:textId="77777777" w:rsidR="00064ED0" w:rsidRDefault="00064ED0" w:rsidP="00064ED0">
      <w:pPr>
        <w:rPr>
          <w:lang w:val="en-US"/>
        </w:rPr>
      </w:pPr>
    </w:p>
    <w:p w14:paraId="199D095E" w14:textId="77777777" w:rsidR="00064ED0" w:rsidRDefault="00064ED0" w:rsidP="00064ED0">
      <w:pPr>
        <w:rPr>
          <w:lang w:val="en-US"/>
        </w:rPr>
      </w:pPr>
    </w:p>
    <w:p w14:paraId="33CE9D75" w14:textId="77777777" w:rsidR="00064ED0" w:rsidRDefault="00064ED0" w:rsidP="00064ED0">
      <w:pPr>
        <w:rPr>
          <w:lang w:val="en-US"/>
        </w:rPr>
      </w:pPr>
    </w:p>
    <w:p w14:paraId="50AF8DB4" w14:textId="77777777" w:rsidR="00064ED0" w:rsidRDefault="00064ED0" w:rsidP="00064ED0">
      <w:pPr>
        <w:rPr>
          <w:lang w:val="en-US"/>
        </w:rPr>
      </w:pPr>
    </w:p>
    <w:p w14:paraId="08DF6FD8" w14:textId="77777777" w:rsidR="00064ED0" w:rsidRPr="00064ED0" w:rsidRDefault="00064ED0" w:rsidP="00064ED0">
      <w:pPr>
        <w:rPr>
          <w:lang w:val="en-US"/>
        </w:rPr>
      </w:pPr>
    </w:p>
    <w:p w14:paraId="3CADEA09" w14:textId="4DFB97DA" w:rsidR="00A7709A" w:rsidRDefault="00064ED0" w:rsidP="00A7709A">
      <w:pPr>
        <w:pStyle w:val="Heading3"/>
        <w:rPr>
          <w:lang w:val="en-US"/>
        </w:rPr>
      </w:pPr>
      <w:bookmarkStart w:id="33" w:name="_Toc213274370"/>
      <w:proofErr w:type="spellStart"/>
      <w:r>
        <w:rPr>
          <w:lang w:val="en-US"/>
        </w:rPr>
        <w:lastRenderedPageBreak/>
        <w:t>Lempar</w:t>
      </w:r>
      <w:proofErr w:type="spellEnd"/>
      <w:r>
        <w:rPr>
          <w:lang w:val="en-US"/>
        </w:rPr>
        <w:t xml:space="preserve"> Dadu</w:t>
      </w:r>
      <w:bookmarkEnd w:id="33"/>
    </w:p>
    <w:p w14:paraId="76F83E2C" w14:textId="47B21DB1" w:rsidR="00A7709A" w:rsidRDefault="00064ED0" w:rsidP="00CB6735">
      <w:p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Kali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random number, yang mana output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mirip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perumpamaan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melempar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dadu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8DD1FE1" w14:textId="77777777" w:rsidR="00064ED0" w:rsidRDefault="00064ED0" w:rsidP="00064ED0">
      <w:pPr>
        <w:keepNext/>
        <w:jc w:val="center"/>
      </w:pPr>
      <w:r w:rsidRPr="00064ED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CBF83BD" wp14:editId="7A8654EE">
            <wp:extent cx="3580927" cy="2468880"/>
            <wp:effectExtent l="0" t="0" r="635" b="7620"/>
            <wp:docPr id="17671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43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668" cy="246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F8B4" w14:textId="61B64D86" w:rsidR="00CB6735" w:rsidRPr="00064ED0" w:rsidRDefault="00064ED0" w:rsidP="00064ED0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bookmarkStart w:id="34" w:name="_Toc213274382"/>
      <w:r w:rsidRPr="00064ED0">
        <w:rPr>
          <w:b/>
          <w:bCs/>
          <w:i w:val="0"/>
          <w:iCs w:val="0"/>
        </w:rPr>
        <w:t xml:space="preserve">Gambar </w:t>
      </w:r>
      <w:r w:rsidRPr="00064ED0">
        <w:rPr>
          <w:b/>
          <w:bCs/>
          <w:i w:val="0"/>
          <w:iCs w:val="0"/>
        </w:rPr>
        <w:fldChar w:fldCharType="begin"/>
      </w:r>
      <w:r w:rsidRPr="00064ED0">
        <w:rPr>
          <w:b/>
          <w:bCs/>
          <w:i w:val="0"/>
          <w:iCs w:val="0"/>
        </w:rPr>
        <w:instrText xml:space="preserve"> SEQ Gambar \* ARABIC </w:instrText>
      </w:r>
      <w:r w:rsidRPr="00064ED0">
        <w:rPr>
          <w:b/>
          <w:bCs/>
          <w:i w:val="0"/>
          <w:iCs w:val="0"/>
        </w:rPr>
        <w:fldChar w:fldCharType="separate"/>
      </w:r>
      <w:r w:rsidR="00962FF5">
        <w:rPr>
          <w:b/>
          <w:bCs/>
          <w:i w:val="0"/>
          <w:iCs w:val="0"/>
          <w:noProof/>
        </w:rPr>
        <w:t>5</w:t>
      </w:r>
      <w:bookmarkEnd w:id="34"/>
      <w:r w:rsidRPr="00064ED0">
        <w:rPr>
          <w:b/>
          <w:bCs/>
          <w:i w:val="0"/>
          <w:iCs w:val="0"/>
        </w:rPr>
        <w:fldChar w:fldCharType="end"/>
      </w:r>
    </w:p>
    <w:p w14:paraId="37ACED8E" w14:textId="77777777" w:rsidR="00CB6735" w:rsidRPr="00CB6735" w:rsidRDefault="00CB6735" w:rsidP="00CB6735">
      <w:pPr>
        <w:rPr>
          <w:lang w:val="en-US"/>
        </w:rPr>
      </w:pPr>
    </w:p>
    <w:p w14:paraId="0022241A" w14:textId="4F04201E" w:rsidR="00CB6735" w:rsidRPr="00A7709A" w:rsidRDefault="00CB6735" w:rsidP="00CB673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09A">
        <w:rPr>
          <w:rFonts w:ascii="Times New Roman" w:hAnsi="Times New Roman" w:cs="Times New Roman"/>
          <w:sz w:val="24"/>
          <w:szCs w:val="24"/>
          <w:lang w:val="en-US"/>
        </w:rPr>
        <w:t>Buat</w:t>
      </w:r>
      <w:proofErr w:type="spellEnd"/>
      <w:r w:rsidRPr="00A770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09A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A7709A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A7709A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A770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09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7709A">
        <w:rPr>
          <w:rFonts w:ascii="Times New Roman" w:hAnsi="Times New Roman" w:cs="Times New Roman"/>
          <w:sz w:val="24"/>
          <w:szCs w:val="24"/>
          <w:lang w:val="en-US"/>
        </w:rPr>
        <w:t xml:space="preserve"> nama </w:t>
      </w:r>
      <w:proofErr w:type="spellStart"/>
      <w:r w:rsidR="00064ED0">
        <w:rPr>
          <w:rFonts w:ascii="Times New Roman" w:hAnsi="Times New Roman" w:cs="Times New Roman"/>
          <w:sz w:val="24"/>
          <w:szCs w:val="24"/>
          <w:lang w:val="en-US"/>
        </w:rPr>
        <w:t>Lempardadu</w:t>
      </w:r>
      <w:proofErr w:type="spellEnd"/>
      <w:r w:rsidRPr="00A7709A">
        <w:rPr>
          <w:rFonts w:ascii="Times New Roman" w:hAnsi="Times New Roman" w:cs="Times New Roman"/>
          <w:sz w:val="24"/>
          <w:szCs w:val="24"/>
          <w:lang w:val="en-US"/>
        </w:rPr>
        <w:t xml:space="preserve"> di java.</w:t>
      </w:r>
    </w:p>
    <w:p w14:paraId="38CF9FCF" w14:textId="53E8905F" w:rsidR="00CB6735" w:rsidRDefault="00064ED0" w:rsidP="00CB673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random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yang mana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ditulis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Random rand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Random(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 w:rsidR="00CB6735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14:paraId="1032A20B" w14:textId="2F4BD5E0" w:rsidR="00CB6735" w:rsidRDefault="00CB6735" w:rsidP="00CB673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Inisiasikan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135B1">
        <w:rPr>
          <w:rFonts w:ascii="Times New Roman" w:hAnsi="Times New Roman" w:cs="Times New Roman"/>
          <w:sz w:val="24"/>
          <w:szCs w:val="24"/>
          <w:lang w:val="en-US"/>
        </w:rPr>
        <w:t>tries = 0, dan sum = 0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17F39B2" w14:textId="05BEEB8D" w:rsidR="00CB6735" w:rsidRDefault="00D135B1" w:rsidP="00CB673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statement while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inginkan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looping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while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( sum !=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7 )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looping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sum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7</w:t>
      </w:r>
      <w:r w:rsidR="009A36A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8D50FE6" w14:textId="2D5DDD31" w:rsidR="009A36A6" w:rsidRDefault="00D135B1" w:rsidP="00CB673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Looping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pelemparan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dadu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Pada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dadu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macam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integer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dadu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dadu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2. Dimana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dadu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random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6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dimulai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  <w:r w:rsidR="009A36A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70CFA0CD" w14:textId="3720BEC8" w:rsidR="009A36A6" w:rsidRDefault="00D135B1" w:rsidP="00CB673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Nilai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dadu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dijumlahkan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sum.</w:t>
      </w:r>
    </w:p>
    <w:p w14:paraId="6858D14B" w14:textId="50D03AB1" w:rsidR="009A36A6" w:rsidRDefault="00D135B1" w:rsidP="00CB673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looping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tries yang mana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dadu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mencapai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print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diinginkan</w:t>
      </w:r>
      <w:proofErr w:type="spellEnd"/>
      <w:r w:rsidR="009A36A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262135F" w14:textId="77777777" w:rsidR="009A36A6" w:rsidRDefault="009A36A6" w:rsidP="00CB673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Sehingga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didapatkan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output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CCB4F25" w14:textId="77777777" w:rsidR="00D135B1" w:rsidRDefault="00D135B1" w:rsidP="00D135B1">
      <w:pPr>
        <w:keepNext/>
        <w:spacing w:line="360" w:lineRule="auto"/>
        <w:jc w:val="center"/>
      </w:pPr>
      <w:r w:rsidRPr="00D135B1">
        <w:rPr>
          <w:noProof/>
        </w:rPr>
        <w:drawing>
          <wp:inline distT="0" distB="0" distL="0" distR="0" wp14:anchorId="225B7F33" wp14:editId="2B2B8A5D">
            <wp:extent cx="2305372" cy="1552792"/>
            <wp:effectExtent l="0" t="0" r="0" b="9525"/>
            <wp:docPr id="106543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308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CB17" w14:textId="77777777" w:rsidR="001F4BD1" w:rsidRDefault="001F4BD1" w:rsidP="00D135B1">
      <w:pPr>
        <w:pStyle w:val="Caption"/>
        <w:jc w:val="center"/>
        <w:rPr>
          <w:i w:val="0"/>
          <w:iCs w:val="0"/>
          <w:lang w:val="en-US"/>
        </w:rPr>
      </w:pPr>
    </w:p>
    <w:p w14:paraId="1C5461D8" w14:textId="18AF6FB5" w:rsidR="009A36A6" w:rsidRPr="00D135B1" w:rsidRDefault="00D135B1" w:rsidP="00D135B1">
      <w:pPr>
        <w:pStyle w:val="Caption"/>
        <w:jc w:val="center"/>
        <w:rPr>
          <w:i w:val="0"/>
          <w:iCs w:val="0"/>
          <w:sz w:val="22"/>
          <w:szCs w:val="22"/>
        </w:rPr>
      </w:pPr>
      <w:bookmarkStart w:id="35" w:name="_Toc213274383"/>
      <w:r w:rsidRPr="00D135B1">
        <w:rPr>
          <w:i w:val="0"/>
          <w:iCs w:val="0"/>
        </w:rPr>
        <w:t xml:space="preserve">Gambar </w:t>
      </w:r>
      <w:r w:rsidRPr="00D135B1">
        <w:rPr>
          <w:i w:val="0"/>
          <w:iCs w:val="0"/>
        </w:rPr>
        <w:fldChar w:fldCharType="begin"/>
      </w:r>
      <w:r w:rsidRPr="00D135B1">
        <w:rPr>
          <w:i w:val="0"/>
          <w:iCs w:val="0"/>
        </w:rPr>
        <w:instrText xml:space="preserve"> SEQ Gambar \* ARABIC </w:instrText>
      </w:r>
      <w:r w:rsidRPr="00D135B1">
        <w:rPr>
          <w:i w:val="0"/>
          <w:iCs w:val="0"/>
        </w:rPr>
        <w:fldChar w:fldCharType="separate"/>
      </w:r>
      <w:r w:rsidR="00962FF5">
        <w:rPr>
          <w:i w:val="0"/>
          <w:iCs w:val="0"/>
          <w:noProof/>
        </w:rPr>
        <w:t>6</w:t>
      </w:r>
      <w:bookmarkEnd w:id="35"/>
      <w:r w:rsidRPr="00D135B1">
        <w:rPr>
          <w:i w:val="0"/>
          <w:iCs w:val="0"/>
        </w:rPr>
        <w:fldChar w:fldCharType="end"/>
      </w:r>
    </w:p>
    <w:p w14:paraId="6C3A6977" w14:textId="77777777" w:rsidR="00DA2C5B" w:rsidRDefault="00DA2C5B" w:rsidP="00DA2C5B">
      <w:pPr>
        <w:rPr>
          <w:lang w:val="en-US"/>
        </w:rPr>
      </w:pPr>
    </w:p>
    <w:p w14:paraId="17ECFDCF" w14:textId="193F7F42" w:rsidR="00DA2C5B" w:rsidRDefault="001F4BD1" w:rsidP="00DA2C5B">
      <w:pPr>
        <w:pStyle w:val="Heading3"/>
        <w:spacing w:line="360" w:lineRule="auto"/>
        <w:rPr>
          <w:b w:val="0"/>
          <w:bCs/>
          <w:lang w:val="en-US"/>
        </w:rPr>
      </w:pPr>
      <w:bookmarkStart w:id="36" w:name="_Toc213274371"/>
      <w:r>
        <w:rPr>
          <w:lang w:val="en-US"/>
        </w:rPr>
        <w:t xml:space="preserve">Game </w:t>
      </w:r>
      <w:proofErr w:type="spellStart"/>
      <w:r>
        <w:rPr>
          <w:lang w:val="en-US"/>
        </w:rPr>
        <w:t>Penjumlahan</w:t>
      </w:r>
      <w:bookmarkEnd w:id="36"/>
      <w:proofErr w:type="spellEnd"/>
    </w:p>
    <w:p w14:paraId="79D1A02C" w14:textId="3E7E3D96" w:rsidR="00DA2C5B" w:rsidRPr="00DA2C5B" w:rsidRDefault="000B521F" w:rsidP="00DA2C5B">
      <w:pPr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Pada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game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penjumlahan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mana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penjumlahan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user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menjawab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kesempatan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salah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diberi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+1.</w:t>
      </w:r>
    </w:p>
    <w:p w14:paraId="2099740D" w14:textId="3A05E15A" w:rsidR="000B521F" w:rsidRPr="000B521F" w:rsidRDefault="000B521F" w:rsidP="000B521F">
      <w:pPr>
        <w:keepNext/>
        <w:jc w:val="center"/>
        <w:rPr>
          <w:lang w:val="en-US"/>
        </w:rPr>
      </w:pPr>
      <w:r w:rsidRPr="000B521F">
        <w:rPr>
          <w:noProof/>
        </w:rPr>
        <w:drawing>
          <wp:inline distT="0" distB="0" distL="0" distR="0" wp14:anchorId="7681B810" wp14:editId="4AE1ADC2">
            <wp:extent cx="2969713" cy="4297680"/>
            <wp:effectExtent l="0" t="0" r="2540" b="7620"/>
            <wp:docPr id="59764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46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4460" cy="434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BE1A" w14:textId="622930C7" w:rsidR="00415F1F" w:rsidRPr="000B521F" w:rsidRDefault="000B521F" w:rsidP="000B521F">
      <w:pPr>
        <w:pStyle w:val="Caption"/>
        <w:jc w:val="center"/>
        <w:rPr>
          <w:i w:val="0"/>
          <w:iCs w:val="0"/>
        </w:rPr>
      </w:pPr>
      <w:bookmarkStart w:id="37" w:name="_Toc213274384"/>
      <w:r w:rsidRPr="000B521F">
        <w:rPr>
          <w:i w:val="0"/>
          <w:iCs w:val="0"/>
        </w:rPr>
        <w:t xml:space="preserve">Gambar </w:t>
      </w:r>
      <w:r w:rsidRPr="000B521F">
        <w:rPr>
          <w:i w:val="0"/>
          <w:iCs w:val="0"/>
        </w:rPr>
        <w:fldChar w:fldCharType="begin"/>
      </w:r>
      <w:r w:rsidRPr="000B521F">
        <w:rPr>
          <w:i w:val="0"/>
          <w:iCs w:val="0"/>
        </w:rPr>
        <w:instrText xml:space="preserve"> SEQ Gambar \* ARABIC </w:instrText>
      </w:r>
      <w:r w:rsidRPr="000B521F">
        <w:rPr>
          <w:i w:val="0"/>
          <w:iCs w:val="0"/>
        </w:rPr>
        <w:fldChar w:fldCharType="separate"/>
      </w:r>
      <w:r w:rsidR="00962FF5">
        <w:rPr>
          <w:i w:val="0"/>
          <w:iCs w:val="0"/>
          <w:noProof/>
        </w:rPr>
        <w:t>7</w:t>
      </w:r>
      <w:bookmarkEnd w:id="37"/>
      <w:r w:rsidRPr="000B521F">
        <w:rPr>
          <w:i w:val="0"/>
          <w:iCs w:val="0"/>
        </w:rPr>
        <w:fldChar w:fldCharType="end"/>
      </w:r>
    </w:p>
    <w:p w14:paraId="235BF10B" w14:textId="2A5B2095" w:rsidR="00DA2C5B" w:rsidRPr="000B521F" w:rsidRDefault="00DA2C5B" w:rsidP="00415F1F">
      <w:pPr>
        <w:pStyle w:val="Caption"/>
        <w:jc w:val="center"/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</w:pPr>
    </w:p>
    <w:p w14:paraId="193B07BE" w14:textId="59D93FDA" w:rsidR="00DA2C5B" w:rsidRDefault="00DA2C5B" w:rsidP="00DA2C5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09A">
        <w:rPr>
          <w:rFonts w:ascii="Times New Roman" w:hAnsi="Times New Roman" w:cs="Times New Roman"/>
          <w:sz w:val="24"/>
          <w:szCs w:val="24"/>
          <w:lang w:val="en-US"/>
        </w:rPr>
        <w:t>Buat</w:t>
      </w:r>
      <w:proofErr w:type="spellEnd"/>
      <w:r w:rsidRPr="00A770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09A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A7709A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A7709A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A770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09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7709A">
        <w:rPr>
          <w:rFonts w:ascii="Times New Roman" w:hAnsi="Times New Roman" w:cs="Times New Roman"/>
          <w:sz w:val="24"/>
          <w:szCs w:val="24"/>
          <w:lang w:val="en-US"/>
        </w:rPr>
        <w:t xml:space="preserve"> nama </w:t>
      </w:r>
      <w:proofErr w:type="spellStart"/>
      <w:r w:rsidR="00283EAC">
        <w:rPr>
          <w:rFonts w:ascii="Times New Roman" w:hAnsi="Times New Roman" w:cs="Times New Roman"/>
          <w:sz w:val="24"/>
          <w:szCs w:val="24"/>
          <w:lang w:val="en-US"/>
        </w:rPr>
        <w:t>GamePenjumlahan</w:t>
      </w:r>
      <w:proofErr w:type="spellEnd"/>
      <w:r w:rsidRPr="00A7709A">
        <w:rPr>
          <w:rFonts w:ascii="Times New Roman" w:hAnsi="Times New Roman" w:cs="Times New Roman"/>
          <w:sz w:val="24"/>
          <w:szCs w:val="24"/>
          <w:lang w:val="en-US"/>
        </w:rPr>
        <w:t xml:space="preserve"> di java.</w:t>
      </w:r>
    </w:p>
    <w:p w14:paraId="08A4C836" w14:textId="5DD7300C" w:rsidR="00DA2C5B" w:rsidRDefault="00193ABE" w:rsidP="00193AB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scanner agar user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menginputkan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415F1F" w:rsidRPr="00193A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C1E49C7" w14:textId="15E45233" w:rsidR="00193ABE" w:rsidRDefault="00193ABE" w:rsidP="00193AB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rand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random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random.</w:t>
      </w:r>
    </w:p>
    <w:p w14:paraId="68490FC3" w14:textId="7B32E80B" w:rsidR="00193ABE" w:rsidRDefault="00193ABE" w:rsidP="00193AB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inisiasi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integer points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wrong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salah.</w:t>
      </w:r>
    </w:p>
    <w:p w14:paraId="05929D89" w14:textId="4EE23C9C" w:rsidR="00193ABE" w:rsidRDefault="00193ABE" w:rsidP="00193AB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statement while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wrong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3 </w:t>
      </w:r>
      <w:proofErr w:type="spellStart"/>
      <w:r w:rsidR="00DB402D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="00DB40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B402D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="00DB40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B402D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DB40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B402D">
        <w:rPr>
          <w:rFonts w:ascii="Times New Roman" w:hAnsi="Times New Roman" w:cs="Times New Roman"/>
          <w:sz w:val="24"/>
          <w:szCs w:val="24"/>
          <w:lang w:val="en-US"/>
        </w:rPr>
        <w:t>memulai</w:t>
      </w:r>
      <w:proofErr w:type="spellEnd"/>
      <w:r w:rsidR="00DB40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B402D">
        <w:rPr>
          <w:rFonts w:ascii="Times New Roman" w:hAnsi="Times New Roman" w:cs="Times New Roman"/>
          <w:sz w:val="24"/>
          <w:szCs w:val="24"/>
          <w:lang w:val="en-US"/>
        </w:rPr>
        <w:t>permainan</w:t>
      </w:r>
      <w:proofErr w:type="spellEnd"/>
      <w:r w:rsidR="00DB40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B402D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DB40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B402D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="00DB40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B402D">
        <w:rPr>
          <w:rFonts w:ascii="Times New Roman" w:hAnsi="Times New Roman" w:cs="Times New Roman"/>
          <w:sz w:val="24"/>
          <w:szCs w:val="24"/>
          <w:lang w:val="en-US"/>
        </w:rPr>
        <w:t>soal</w:t>
      </w:r>
      <w:proofErr w:type="spellEnd"/>
      <w:r w:rsidR="00DB402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14E6737" w14:textId="0BEA3DD3" w:rsidR="00DB402D" w:rsidRDefault="00DB402D" w:rsidP="00193AB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kerjakan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points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bertambah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wrong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bertambah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BAC2E43" w14:textId="39F1ADAC" w:rsidR="00DB402D" w:rsidRDefault="00DB402D" w:rsidP="00193AB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print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point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wrong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</w:p>
    <w:p w14:paraId="30FC869A" w14:textId="6ACE6093" w:rsidR="00DB402D" w:rsidRDefault="00DB402D" w:rsidP="00193AB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persoalan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user.</w:t>
      </w:r>
    </w:p>
    <w:p w14:paraId="177B2073" w14:textId="5F6FB9E5" w:rsidR="00F845C0" w:rsidRDefault="00F845C0" w:rsidP="00F845C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Kita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operands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random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random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indicator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mengalami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penjumlahan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D0542E5" w14:textId="6EFF6A86" w:rsidR="00F845C0" w:rsidRDefault="00F845C0" w:rsidP="00F845C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nyatakan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sum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dicetak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497727A" w14:textId="084E676E" w:rsidR="00F845C0" w:rsidRDefault="00F845C0" w:rsidP="00F845C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integer I = 2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operands dan 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bertambah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random,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random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jumlahkan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sum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cetak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+ 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lanjutan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cetakan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sum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D27AC6" w14:textId="3715DA4A" w:rsidR="00F845C0" w:rsidRDefault="00F845C0" w:rsidP="00F845C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kunci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user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menjawab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salah.</w:t>
      </w:r>
    </w:p>
    <w:p w14:paraId="055BEA00" w14:textId="2925F982" w:rsidR="00F845C0" w:rsidRDefault="00F845C0" w:rsidP="00F845C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guess yang mana guess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penyimpanan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diinput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oleh user.</w:t>
      </w:r>
    </w:p>
    <w:p w14:paraId="60B5C3FC" w14:textId="04BDD52F" w:rsidR="00F845C0" w:rsidRDefault="00F845C0" w:rsidP="00F845C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Jika guess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sum,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pertaama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selanjutnmya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F1B41BA" w14:textId="77777777" w:rsidR="00F845C0" w:rsidRDefault="00F845C0" w:rsidP="00F845C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Jika salah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dicetak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benarnya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FAC8149" w14:textId="2634359F" w:rsidR="00F845C0" w:rsidRDefault="00F845C0" w:rsidP="00F845C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outputnya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0A1C35B" w14:textId="77777777" w:rsidR="00F845C0" w:rsidRDefault="00F845C0" w:rsidP="00F845C0">
      <w:pPr>
        <w:keepNext/>
        <w:jc w:val="center"/>
      </w:pPr>
      <w:r w:rsidRPr="00F845C0">
        <w:rPr>
          <w:noProof/>
          <w:lang w:val="en-US"/>
        </w:rPr>
        <w:lastRenderedPageBreak/>
        <w:drawing>
          <wp:inline distT="0" distB="0" distL="0" distR="0" wp14:anchorId="678489EA" wp14:editId="62ABD370">
            <wp:extent cx="2667372" cy="2257740"/>
            <wp:effectExtent l="0" t="0" r="0" b="9525"/>
            <wp:docPr id="115716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682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7B50" w14:textId="20C6DACB" w:rsidR="00F845C0" w:rsidRDefault="00F845C0" w:rsidP="00F845C0">
      <w:pPr>
        <w:pStyle w:val="Caption"/>
        <w:jc w:val="center"/>
        <w:rPr>
          <w:i w:val="0"/>
          <w:iCs w:val="0"/>
          <w:lang w:val="en-US"/>
        </w:rPr>
      </w:pPr>
      <w:bookmarkStart w:id="38" w:name="_Toc213274385"/>
      <w:r w:rsidRPr="00F845C0">
        <w:rPr>
          <w:i w:val="0"/>
          <w:iCs w:val="0"/>
        </w:rPr>
        <w:t xml:space="preserve">Gambar </w:t>
      </w:r>
      <w:r w:rsidRPr="00F845C0">
        <w:rPr>
          <w:i w:val="0"/>
          <w:iCs w:val="0"/>
        </w:rPr>
        <w:fldChar w:fldCharType="begin"/>
      </w:r>
      <w:r w:rsidRPr="00F845C0">
        <w:rPr>
          <w:i w:val="0"/>
          <w:iCs w:val="0"/>
        </w:rPr>
        <w:instrText xml:space="preserve"> SEQ Gambar \* ARABIC </w:instrText>
      </w:r>
      <w:r w:rsidRPr="00F845C0">
        <w:rPr>
          <w:i w:val="0"/>
          <w:iCs w:val="0"/>
        </w:rPr>
        <w:fldChar w:fldCharType="separate"/>
      </w:r>
      <w:r w:rsidR="00962FF5">
        <w:rPr>
          <w:i w:val="0"/>
          <w:iCs w:val="0"/>
          <w:noProof/>
        </w:rPr>
        <w:t>8</w:t>
      </w:r>
      <w:bookmarkEnd w:id="38"/>
      <w:r w:rsidRPr="00F845C0">
        <w:rPr>
          <w:i w:val="0"/>
          <w:iCs w:val="0"/>
        </w:rPr>
        <w:fldChar w:fldCharType="end"/>
      </w:r>
    </w:p>
    <w:p w14:paraId="40591466" w14:textId="77777777" w:rsidR="00F845C0" w:rsidRPr="00F845C0" w:rsidRDefault="00F845C0" w:rsidP="00F845C0">
      <w:pPr>
        <w:rPr>
          <w:lang w:val="en-US"/>
        </w:rPr>
      </w:pPr>
    </w:p>
    <w:p w14:paraId="5C1B96B4" w14:textId="39CB2921" w:rsidR="00415F1F" w:rsidRDefault="00F845C0" w:rsidP="00EC007E">
      <w:pPr>
        <w:pStyle w:val="Heading3"/>
        <w:rPr>
          <w:lang w:val="en-US"/>
        </w:rPr>
      </w:pPr>
      <w:bookmarkStart w:id="39" w:name="_Toc213274372"/>
      <w:r>
        <w:rPr>
          <w:lang w:val="en-US"/>
        </w:rPr>
        <w:t>DoWhile1</w:t>
      </w:r>
      <w:bookmarkEnd w:id="39"/>
    </w:p>
    <w:p w14:paraId="29716E9A" w14:textId="2CF73D3B" w:rsidR="00EC007E" w:rsidRDefault="00EC007E" w:rsidP="00EC007E">
      <w:pPr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Kali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00E7B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="00C00E7B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="00C00E7B">
        <w:rPr>
          <w:rFonts w:ascii="Times New Roman" w:hAnsi="Times New Roman" w:cs="Times New Roman"/>
          <w:sz w:val="24"/>
          <w:szCs w:val="24"/>
          <w:lang w:val="en-US"/>
        </w:rPr>
        <w:t>penginputan</w:t>
      </w:r>
      <w:proofErr w:type="spellEnd"/>
      <w:r w:rsidR="00C00E7B">
        <w:rPr>
          <w:rFonts w:ascii="Times New Roman" w:hAnsi="Times New Roman" w:cs="Times New Roman"/>
          <w:sz w:val="24"/>
          <w:szCs w:val="24"/>
          <w:lang w:val="en-US"/>
        </w:rPr>
        <w:t xml:space="preserve"> kata </w:t>
      </w:r>
      <w:proofErr w:type="spellStart"/>
      <w:r w:rsidR="00C00E7B">
        <w:rPr>
          <w:rFonts w:ascii="Times New Roman" w:hAnsi="Times New Roman" w:cs="Times New Roman"/>
          <w:sz w:val="24"/>
          <w:szCs w:val="24"/>
          <w:lang w:val="en-US"/>
        </w:rPr>
        <w:t>sandi</w:t>
      </w:r>
      <w:proofErr w:type="spellEnd"/>
      <w:r w:rsidR="00C00E7B">
        <w:rPr>
          <w:rFonts w:ascii="Times New Roman" w:hAnsi="Times New Roman" w:cs="Times New Roman"/>
          <w:sz w:val="24"/>
          <w:szCs w:val="24"/>
          <w:lang w:val="en-US"/>
        </w:rPr>
        <w:t xml:space="preserve"> yang mana kata </w:t>
      </w:r>
      <w:proofErr w:type="spellStart"/>
      <w:r w:rsidR="00C00E7B">
        <w:rPr>
          <w:rFonts w:ascii="Times New Roman" w:hAnsi="Times New Roman" w:cs="Times New Roman"/>
          <w:sz w:val="24"/>
          <w:szCs w:val="24"/>
          <w:lang w:val="en-US"/>
        </w:rPr>
        <w:t>sandi</w:t>
      </w:r>
      <w:proofErr w:type="spellEnd"/>
      <w:r w:rsidR="00C00E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00E7B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="00C00E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00E7B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="00C00E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00E7B">
        <w:rPr>
          <w:rFonts w:ascii="Times New Roman" w:hAnsi="Times New Roman" w:cs="Times New Roman"/>
          <w:sz w:val="24"/>
          <w:szCs w:val="24"/>
          <w:lang w:val="en-US"/>
        </w:rPr>
        <w:t>tetapkan</w:t>
      </w:r>
      <w:proofErr w:type="spellEnd"/>
      <w:r w:rsidR="00C00E7B">
        <w:rPr>
          <w:rFonts w:ascii="Times New Roman" w:hAnsi="Times New Roman" w:cs="Times New Roman"/>
          <w:sz w:val="24"/>
          <w:szCs w:val="24"/>
          <w:lang w:val="en-US"/>
        </w:rPr>
        <w:t xml:space="preserve"> pada program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C2D8A19" w14:textId="77777777" w:rsidR="00C00E7B" w:rsidRDefault="00EC007E" w:rsidP="00C00E7B">
      <w:pPr>
        <w:keepNext/>
        <w:ind w:left="144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37DF51" wp14:editId="57D91C8C">
                <wp:simplePos x="0" y="0"/>
                <wp:positionH relativeFrom="column">
                  <wp:posOffset>1097280</wp:posOffset>
                </wp:positionH>
                <wp:positionV relativeFrom="paragraph">
                  <wp:posOffset>-1550670</wp:posOffset>
                </wp:positionV>
                <wp:extent cx="213360" cy="60960"/>
                <wp:effectExtent l="0" t="0" r="0" b="0"/>
                <wp:wrapSquare wrapText="bothSides"/>
                <wp:docPr id="20536111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213360" cy="609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D052AE" w14:textId="60D5221D" w:rsidR="00EC007E" w:rsidRPr="00C00E7B" w:rsidRDefault="00EC007E" w:rsidP="00C00E7B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7DF51" id="_x0000_s1027" type="#_x0000_t202" style="position:absolute;left:0;text-align:left;margin-left:86.4pt;margin-top:-122.1pt;width:16.8pt;height:4.8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" stroked="f">
                <v:textbox inset="0,0,0,0">
                  <w:txbxContent>
                    <w:p w14:paraId="2AD052AE" w14:textId="60D5221D" w:rsidR="00EC007E" w:rsidRPr="00C00E7B" w:rsidRDefault="00EC007E" w:rsidP="00C00E7B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00E7B" w:rsidRPr="00C00E7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8A104BE" wp14:editId="5EF1D92C">
            <wp:extent cx="3679205" cy="2346960"/>
            <wp:effectExtent l="0" t="0" r="0" b="0"/>
            <wp:docPr id="91089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927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7263" cy="235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9D79" w14:textId="44E1E5E6" w:rsidR="00C00E7B" w:rsidRDefault="00C00E7B" w:rsidP="00C00E7B">
      <w:pPr>
        <w:pStyle w:val="Caption"/>
        <w:jc w:val="center"/>
      </w:pPr>
      <w:bookmarkStart w:id="40" w:name="_Toc213274386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962FF5">
        <w:rPr>
          <w:noProof/>
        </w:rPr>
        <w:t>9</w:t>
      </w:r>
      <w:bookmarkEnd w:id="40"/>
      <w:r>
        <w:fldChar w:fldCharType="end"/>
      </w:r>
    </w:p>
    <w:p w14:paraId="7FACE368" w14:textId="49EC600C" w:rsidR="00EC007E" w:rsidRDefault="00EC007E" w:rsidP="00EC007E">
      <w:pPr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textWrapping" w:clear="all"/>
      </w:r>
    </w:p>
    <w:p w14:paraId="269D0857" w14:textId="1515BE80" w:rsidR="00EC007E" w:rsidRDefault="00EC007E" w:rsidP="00EC007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09A">
        <w:rPr>
          <w:rFonts w:ascii="Times New Roman" w:hAnsi="Times New Roman" w:cs="Times New Roman"/>
          <w:sz w:val="24"/>
          <w:szCs w:val="24"/>
          <w:lang w:val="en-US"/>
        </w:rPr>
        <w:t>Buat</w:t>
      </w:r>
      <w:proofErr w:type="spellEnd"/>
      <w:r w:rsidRPr="00A770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09A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A7709A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A7709A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A770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09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7709A">
        <w:rPr>
          <w:rFonts w:ascii="Times New Roman" w:hAnsi="Times New Roman" w:cs="Times New Roman"/>
          <w:sz w:val="24"/>
          <w:szCs w:val="24"/>
          <w:lang w:val="en-US"/>
        </w:rPr>
        <w:t xml:space="preserve"> nama </w:t>
      </w:r>
      <w:r w:rsidR="00C00E7B">
        <w:rPr>
          <w:rFonts w:ascii="Times New Roman" w:hAnsi="Times New Roman" w:cs="Times New Roman"/>
          <w:sz w:val="24"/>
          <w:szCs w:val="24"/>
          <w:lang w:val="en-US"/>
        </w:rPr>
        <w:t>DoWhile1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709A">
        <w:rPr>
          <w:rFonts w:ascii="Times New Roman" w:hAnsi="Times New Roman" w:cs="Times New Roman"/>
          <w:sz w:val="24"/>
          <w:szCs w:val="24"/>
          <w:lang w:val="en-US"/>
        </w:rPr>
        <w:t>di java.</w:t>
      </w:r>
    </w:p>
    <w:p w14:paraId="7155B94F" w14:textId="44869D8C" w:rsidR="00EC007E" w:rsidRDefault="00C00E7B" w:rsidP="00EC007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Kita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scanner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agar user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menginputkan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EC007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0B30563" w14:textId="451F84FC" w:rsidR="00EC007E" w:rsidRDefault="00C00E7B" w:rsidP="00EC007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phrase.</w:t>
      </w:r>
    </w:p>
    <w:p w14:paraId="088057CD" w14:textId="3DFAAA2F" w:rsidR="00C00E7B" w:rsidRDefault="00C00E7B" w:rsidP="00EC007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statement do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62FF5">
        <w:rPr>
          <w:rFonts w:ascii="Times New Roman" w:hAnsi="Times New Roman" w:cs="Times New Roman"/>
          <w:sz w:val="24"/>
          <w:szCs w:val="24"/>
          <w:lang w:val="en-US"/>
        </w:rPr>
        <w:t xml:space="preserve">phrase </w:t>
      </w:r>
      <w:proofErr w:type="spellStart"/>
      <w:r w:rsidR="00962FF5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962F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62FF5">
        <w:rPr>
          <w:rFonts w:ascii="Times New Roman" w:hAnsi="Times New Roman" w:cs="Times New Roman"/>
          <w:sz w:val="24"/>
          <w:szCs w:val="24"/>
          <w:lang w:val="en-US"/>
        </w:rPr>
        <w:t>tempat</w:t>
      </w:r>
      <w:proofErr w:type="spellEnd"/>
      <w:r w:rsidR="00962F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62FF5">
        <w:rPr>
          <w:rFonts w:ascii="Times New Roman" w:hAnsi="Times New Roman" w:cs="Times New Roman"/>
          <w:sz w:val="24"/>
          <w:szCs w:val="24"/>
          <w:lang w:val="en-US"/>
        </w:rPr>
        <w:t>penyimpanan</w:t>
      </w:r>
      <w:proofErr w:type="spellEnd"/>
      <w:r w:rsidR="00962FF5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="00962FF5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962FF5">
        <w:rPr>
          <w:rFonts w:ascii="Times New Roman" w:hAnsi="Times New Roman" w:cs="Times New Roman"/>
          <w:sz w:val="24"/>
          <w:szCs w:val="24"/>
          <w:lang w:val="en-US"/>
        </w:rPr>
        <w:t xml:space="preserve"> user.</w:t>
      </w:r>
    </w:p>
    <w:p w14:paraId="751D2A78" w14:textId="260424F8" w:rsidR="00962FF5" w:rsidRDefault="00962FF5" w:rsidP="00EC007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statement while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berarti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Ketika phrase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abcd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ditanyakan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ulang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F6EB903" w14:textId="77777777" w:rsidR="00862D33" w:rsidRDefault="00862D33" w:rsidP="00862D3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Didapatkan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output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E4F6E12" w14:textId="77777777" w:rsidR="00962FF5" w:rsidRDefault="00962FF5" w:rsidP="00962FF5">
      <w:pPr>
        <w:pStyle w:val="Caption"/>
        <w:keepNext/>
        <w:jc w:val="center"/>
      </w:pPr>
      <w:r w:rsidRPr="00962FF5">
        <w:rPr>
          <w:i w:val="0"/>
          <w:iCs w:val="0"/>
          <w:noProof/>
          <w:lang w:val="en-US"/>
        </w:rPr>
        <w:drawing>
          <wp:inline distT="0" distB="0" distL="0" distR="0" wp14:anchorId="16578183" wp14:editId="36103B95">
            <wp:extent cx="1962424" cy="628738"/>
            <wp:effectExtent l="0" t="0" r="0" b="0"/>
            <wp:docPr id="71388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870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F156" w14:textId="3BA06FCD" w:rsidR="00962FF5" w:rsidRPr="00962FF5" w:rsidRDefault="00962FF5" w:rsidP="00962FF5">
      <w:pPr>
        <w:pStyle w:val="Caption"/>
        <w:jc w:val="center"/>
        <w:rPr>
          <w:i w:val="0"/>
          <w:iCs w:val="0"/>
          <w:lang w:val="en-US"/>
        </w:rPr>
      </w:pPr>
      <w:bookmarkStart w:id="41" w:name="_Toc213274387"/>
      <w:r w:rsidRPr="00962FF5">
        <w:rPr>
          <w:i w:val="0"/>
          <w:iCs w:val="0"/>
        </w:rPr>
        <w:t xml:space="preserve">Gambar </w:t>
      </w:r>
      <w:r w:rsidRPr="00962FF5">
        <w:rPr>
          <w:i w:val="0"/>
          <w:iCs w:val="0"/>
        </w:rPr>
        <w:fldChar w:fldCharType="begin"/>
      </w:r>
      <w:r w:rsidRPr="00962FF5">
        <w:rPr>
          <w:i w:val="0"/>
          <w:iCs w:val="0"/>
        </w:rPr>
        <w:instrText xml:space="preserve"> SEQ Gambar \* ARABIC </w:instrText>
      </w:r>
      <w:r w:rsidRPr="00962FF5">
        <w:rPr>
          <w:i w:val="0"/>
          <w:iCs w:val="0"/>
        </w:rPr>
        <w:fldChar w:fldCharType="separate"/>
      </w:r>
      <w:r w:rsidRPr="00962FF5">
        <w:rPr>
          <w:i w:val="0"/>
          <w:iCs w:val="0"/>
          <w:noProof/>
        </w:rPr>
        <w:t>10</w:t>
      </w:r>
      <w:bookmarkEnd w:id="41"/>
      <w:r w:rsidRPr="00962FF5">
        <w:rPr>
          <w:i w:val="0"/>
          <w:iCs w:val="0"/>
        </w:rPr>
        <w:fldChar w:fldCharType="end"/>
      </w:r>
    </w:p>
    <w:p w14:paraId="71D2ADE9" w14:textId="77777777" w:rsidR="00EE1DB5" w:rsidRDefault="00EE1DB5" w:rsidP="00EE1DB5">
      <w:pPr>
        <w:rPr>
          <w:lang w:val="en-US"/>
        </w:rPr>
      </w:pPr>
    </w:p>
    <w:p w14:paraId="3A66B84F" w14:textId="77777777" w:rsidR="00167DE4" w:rsidRDefault="00167DE4" w:rsidP="00EE1DB5">
      <w:pPr>
        <w:rPr>
          <w:lang w:val="en-US"/>
        </w:rPr>
      </w:pPr>
    </w:p>
    <w:p w14:paraId="15ED38AE" w14:textId="77777777" w:rsidR="00167DE4" w:rsidRDefault="00167DE4" w:rsidP="00EE1DB5">
      <w:pPr>
        <w:rPr>
          <w:lang w:val="en-US"/>
        </w:rPr>
      </w:pPr>
    </w:p>
    <w:p w14:paraId="48A423A2" w14:textId="77777777" w:rsidR="00167DE4" w:rsidRDefault="00167DE4" w:rsidP="00EE1DB5">
      <w:pPr>
        <w:rPr>
          <w:lang w:val="en-US"/>
        </w:rPr>
      </w:pPr>
    </w:p>
    <w:p w14:paraId="5BF7CF13" w14:textId="77777777" w:rsidR="00167DE4" w:rsidRDefault="00167DE4" w:rsidP="00EE1DB5">
      <w:pPr>
        <w:rPr>
          <w:lang w:val="en-US"/>
        </w:rPr>
      </w:pPr>
    </w:p>
    <w:p w14:paraId="4CCFE1D8" w14:textId="77777777" w:rsidR="00167DE4" w:rsidRDefault="00167DE4" w:rsidP="00EE1DB5">
      <w:pPr>
        <w:rPr>
          <w:lang w:val="en-US"/>
        </w:rPr>
      </w:pPr>
    </w:p>
    <w:p w14:paraId="5E18026B" w14:textId="77777777" w:rsidR="00167DE4" w:rsidRDefault="00167DE4" w:rsidP="00EE1DB5">
      <w:pPr>
        <w:rPr>
          <w:lang w:val="en-US"/>
        </w:rPr>
      </w:pPr>
    </w:p>
    <w:p w14:paraId="5A21B2BD" w14:textId="77777777" w:rsidR="00167DE4" w:rsidRDefault="00167DE4" w:rsidP="00EE1DB5">
      <w:pPr>
        <w:rPr>
          <w:lang w:val="en-US"/>
        </w:rPr>
      </w:pPr>
    </w:p>
    <w:p w14:paraId="59D2DDC4" w14:textId="77777777" w:rsidR="00167DE4" w:rsidRDefault="00167DE4" w:rsidP="00EE1DB5">
      <w:pPr>
        <w:rPr>
          <w:lang w:val="en-US"/>
        </w:rPr>
      </w:pPr>
    </w:p>
    <w:p w14:paraId="099291A2" w14:textId="77777777" w:rsidR="00167DE4" w:rsidRDefault="00167DE4" w:rsidP="00EE1DB5">
      <w:pPr>
        <w:rPr>
          <w:lang w:val="en-US"/>
        </w:rPr>
      </w:pPr>
    </w:p>
    <w:p w14:paraId="56E996C4" w14:textId="77777777" w:rsidR="00167DE4" w:rsidRDefault="00167DE4" w:rsidP="00EE1DB5">
      <w:pPr>
        <w:rPr>
          <w:lang w:val="en-US"/>
        </w:rPr>
      </w:pPr>
    </w:p>
    <w:p w14:paraId="5A49CFC4" w14:textId="77777777" w:rsidR="00167DE4" w:rsidRDefault="00167DE4" w:rsidP="00EE1DB5">
      <w:pPr>
        <w:rPr>
          <w:lang w:val="en-US"/>
        </w:rPr>
      </w:pPr>
    </w:p>
    <w:p w14:paraId="5CB487FD" w14:textId="77777777" w:rsidR="00167DE4" w:rsidRDefault="00167DE4" w:rsidP="00EE1DB5">
      <w:pPr>
        <w:rPr>
          <w:lang w:val="en-US"/>
        </w:rPr>
      </w:pPr>
    </w:p>
    <w:p w14:paraId="14D1E36F" w14:textId="77777777" w:rsidR="00167DE4" w:rsidRDefault="00167DE4" w:rsidP="00EE1DB5">
      <w:pPr>
        <w:rPr>
          <w:lang w:val="en-US"/>
        </w:rPr>
      </w:pPr>
    </w:p>
    <w:p w14:paraId="530EC9BA" w14:textId="77777777" w:rsidR="00167DE4" w:rsidRDefault="00167DE4" w:rsidP="00EE1DB5">
      <w:pPr>
        <w:rPr>
          <w:lang w:val="en-US"/>
        </w:rPr>
      </w:pPr>
    </w:p>
    <w:p w14:paraId="795DCB72" w14:textId="77777777" w:rsidR="00167DE4" w:rsidRDefault="00167DE4" w:rsidP="00EE1DB5">
      <w:pPr>
        <w:rPr>
          <w:lang w:val="en-US"/>
        </w:rPr>
      </w:pPr>
    </w:p>
    <w:p w14:paraId="1E52BD51" w14:textId="77777777" w:rsidR="00167DE4" w:rsidRDefault="00167DE4" w:rsidP="00EE1DB5">
      <w:pPr>
        <w:rPr>
          <w:lang w:val="en-US"/>
        </w:rPr>
      </w:pPr>
    </w:p>
    <w:p w14:paraId="5AD9D1EE" w14:textId="77777777" w:rsidR="00167DE4" w:rsidRDefault="00167DE4" w:rsidP="00EE1DB5">
      <w:pPr>
        <w:rPr>
          <w:lang w:val="en-US"/>
        </w:rPr>
      </w:pPr>
    </w:p>
    <w:p w14:paraId="051E6444" w14:textId="77777777" w:rsidR="00962FF5" w:rsidRDefault="00962FF5" w:rsidP="00EE1DB5">
      <w:pPr>
        <w:rPr>
          <w:lang w:val="en-US"/>
        </w:rPr>
      </w:pPr>
    </w:p>
    <w:p w14:paraId="3867BA37" w14:textId="77777777" w:rsidR="00962FF5" w:rsidRDefault="00962FF5" w:rsidP="00EE1DB5">
      <w:pPr>
        <w:rPr>
          <w:lang w:val="en-US"/>
        </w:rPr>
      </w:pPr>
    </w:p>
    <w:p w14:paraId="71578B5F" w14:textId="77777777" w:rsidR="00167DE4" w:rsidRDefault="00167DE4" w:rsidP="00167DE4">
      <w:pPr>
        <w:pStyle w:val="Heading1"/>
        <w:rPr>
          <w:lang w:val="en-US"/>
        </w:rPr>
      </w:pPr>
      <w:r>
        <w:rPr>
          <w:lang w:val="en-US"/>
        </w:rPr>
        <w:lastRenderedPageBreak/>
        <w:br/>
      </w:r>
      <w:bookmarkStart w:id="42" w:name="_Toc212621901"/>
      <w:bookmarkStart w:id="43" w:name="_Toc213274373"/>
      <w:r>
        <w:rPr>
          <w:lang w:val="en-US"/>
        </w:rPr>
        <w:t>KESIMPULAN DAN SARAN</w:t>
      </w:r>
      <w:bookmarkEnd w:id="42"/>
      <w:bookmarkEnd w:id="43"/>
    </w:p>
    <w:p w14:paraId="468ABBA4" w14:textId="77777777" w:rsidR="00167DE4" w:rsidRDefault="00167DE4" w:rsidP="00167DE4">
      <w:pPr>
        <w:pStyle w:val="Heading2"/>
        <w:rPr>
          <w:lang w:val="en-US"/>
        </w:rPr>
      </w:pPr>
      <w:bookmarkStart w:id="44" w:name="_Toc212621902"/>
      <w:bookmarkStart w:id="45" w:name="_Toc213274374"/>
      <w:r>
        <w:rPr>
          <w:lang w:val="en-US"/>
        </w:rPr>
        <w:t>Kesimpulan</w:t>
      </w:r>
      <w:bookmarkEnd w:id="44"/>
      <w:bookmarkEnd w:id="45"/>
    </w:p>
    <w:p w14:paraId="534D4D6E" w14:textId="77777777" w:rsidR="00167DE4" w:rsidRDefault="00167DE4" w:rsidP="00167DE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for dan nested for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ambil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Kesimpulan :</w:t>
      </w:r>
      <w:proofErr w:type="gramEnd"/>
    </w:p>
    <w:p w14:paraId="57A06068" w14:textId="5D55C11B" w:rsidR="00167DE4" w:rsidRDefault="00167DE4" w:rsidP="00167DE4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Statement Control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62F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While </w:t>
      </w:r>
      <w:proofErr w:type="spellStart"/>
      <w:r w:rsidR="00962FF5">
        <w:rPr>
          <w:rFonts w:ascii="Times New Roman" w:hAnsi="Times New Roman" w:cs="Times New Roman"/>
          <w:i/>
          <w:iCs/>
          <w:sz w:val="24"/>
          <w:szCs w:val="24"/>
          <w:lang w:val="en-US"/>
        </w:rPr>
        <w:t>atau</w:t>
      </w:r>
      <w:proofErr w:type="spellEnd"/>
      <w:r w:rsidR="00962F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While-do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Batasan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ataupun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Batasan.</w:t>
      </w:r>
    </w:p>
    <w:p w14:paraId="3E9F61C1" w14:textId="77777777" w:rsidR="00167DE4" w:rsidRDefault="00167DE4" w:rsidP="00167DE4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Batas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output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inputkan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375F924" w14:textId="77777777" w:rsidR="00167DE4" w:rsidRPr="00BE23EA" w:rsidRDefault="00167DE4" w:rsidP="00167DE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ID" w:eastAsia="en-ID"/>
        </w:rPr>
      </w:pPr>
      <w:proofErr w:type="spellStart"/>
      <w:r w:rsidRPr="00BE23EA">
        <w:rPr>
          <w:rFonts w:ascii="Times New Roman" w:hAnsi="Times New Roman" w:cs="Times New Roman"/>
          <w:sz w:val="24"/>
          <w:szCs w:val="24"/>
          <w:lang w:val="en-ID" w:eastAsia="en-ID"/>
        </w:rPr>
        <w:t>Praktikum</w:t>
      </w:r>
      <w:proofErr w:type="spellEnd"/>
      <w:r w:rsidRPr="00BE23EA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E23EA">
        <w:rPr>
          <w:rFonts w:ascii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BE23EA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E23EA">
        <w:rPr>
          <w:rFonts w:ascii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BE23EA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E23EA">
        <w:rPr>
          <w:rFonts w:ascii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BE23EA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E23EA">
        <w:rPr>
          <w:rFonts w:ascii="Times New Roman" w:hAnsi="Times New Roman" w:cs="Times New Roman"/>
          <w:sz w:val="24"/>
          <w:szCs w:val="24"/>
          <w:lang w:val="en-ID" w:eastAsia="en-ID"/>
        </w:rPr>
        <w:t>alur</w:t>
      </w:r>
      <w:proofErr w:type="spellEnd"/>
      <w:r w:rsidRPr="00BE23EA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E23EA">
        <w:rPr>
          <w:rFonts w:ascii="Times New Roman" w:hAnsi="Times New Roman" w:cs="Times New Roman"/>
          <w:sz w:val="24"/>
          <w:szCs w:val="24"/>
          <w:lang w:val="en-ID" w:eastAsia="en-ID"/>
        </w:rPr>
        <w:t>logika</w:t>
      </w:r>
      <w:proofErr w:type="spellEnd"/>
      <w:r w:rsidRPr="00BE23EA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E23EA">
        <w:rPr>
          <w:rFonts w:ascii="Times New Roman" w:hAnsi="Times New Roman" w:cs="Times New Roman"/>
          <w:sz w:val="24"/>
          <w:szCs w:val="24"/>
          <w:lang w:val="en-ID" w:eastAsia="en-ID"/>
        </w:rPr>
        <w:t>pemrograman</w:t>
      </w:r>
      <w:proofErr w:type="spellEnd"/>
      <w:r w:rsidRPr="00BE23EA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E23EA">
        <w:rPr>
          <w:rFonts w:ascii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BE23EA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E23EA">
        <w:rPr>
          <w:rFonts w:ascii="Times New Roman" w:hAnsi="Times New Roman" w:cs="Times New Roman"/>
          <w:sz w:val="24"/>
          <w:szCs w:val="24"/>
          <w:lang w:val="en-ID" w:eastAsia="en-ID"/>
        </w:rPr>
        <w:t>pentingnya</w:t>
      </w:r>
      <w:proofErr w:type="spellEnd"/>
      <w:r w:rsidRPr="00BE23EA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E23EA">
        <w:rPr>
          <w:rFonts w:ascii="Times New Roman" w:hAnsi="Times New Roman" w:cs="Times New Roman"/>
          <w:sz w:val="24"/>
          <w:szCs w:val="24"/>
          <w:lang w:val="en-ID" w:eastAsia="en-ID"/>
        </w:rPr>
        <w:t>kontrol</w:t>
      </w:r>
      <w:proofErr w:type="spellEnd"/>
      <w:r w:rsidRPr="00BE23EA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E23EA">
        <w:rPr>
          <w:rFonts w:ascii="Times New Roman" w:hAnsi="Times New Roman" w:cs="Times New Roman"/>
          <w:sz w:val="24"/>
          <w:szCs w:val="24"/>
          <w:lang w:val="en-ID" w:eastAsia="en-ID"/>
        </w:rPr>
        <w:t>alur</w:t>
      </w:r>
      <w:proofErr w:type="spellEnd"/>
      <w:r w:rsidRPr="00BE23EA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E23EA">
        <w:rPr>
          <w:rFonts w:ascii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BE23EA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Java.</w:t>
      </w:r>
    </w:p>
    <w:p w14:paraId="5FE38D41" w14:textId="77777777" w:rsidR="00167DE4" w:rsidRDefault="00167DE4" w:rsidP="00167DE4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AED2C7" w14:textId="77777777" w:rsidR="00167DE4" w:rsidRDefault="00167DE4" w:rsidP="00167DE4">
      <w:pPr>
        <w:pStyle w:val="Heading2"/>
        <w:rPr>
          <w:lang w:val="en-US"/>
        </w:rPr>
      </w:pPr>
      <w:bookmarkStart w:id="46" w:name="_Toc212621903"/>
      <w:bookmarkStart w:id="47" w:name="_Toc213274375"/>
      <w:r>
        <w:rPr>
          <w:lang w:val="en-US"/>
        </w:rPr>
        <w:t>Saran</w:t>
      </w:r>
      <w:bookmarkEnd w:id="46"/>
      <w:bookmarkEnd w:id="47"/>
    </w:p>
    <w:p w14:paraId="48D8DFCE" w14:textId="77777777" w:rsidR="00167DE4" w:rsidRDefault="00167DE4" w:rsidP="00167DE4">
      <w:pPr>
        <w:pStyle w:val="NormalWeb"/>
        <w:numPr>
          <w:ilvl w:val="0"/>
          <w:numId w:val="4"/>
        </w:numPr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pahami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agar program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harapan</w:t>
      </w:r>
      <w:proofErr w:type="spellEnd"/>
      <w:r>
        <w:t>.</w:t>
      </w:r>
    </w:p>
    <w:p w14:paraId="430EAE90" w14:textId="77777777" w:rsidR="00167DE4" w:rsidRDefault="00167DE4" w:rsidP="00167DE4">
      <w:pPr>
        <w:pStyle w:val="NormalWeb"/>
        <w:numPr>
          <w:ilvl w:val="0"/>
          <w:numId w:val="4"/>
        </w:numPr>
      </w:pPr>
      <w:proofErr w:type="spellStart"/>
      <w:r>
        <w:t>Gunakan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dan </w:t>
      </w:r>
      <w:proofErr w:type="spellStart"/>
      <w:r>
        <w:t>memahami</w:t>
      </w:r>
      <w:proofErr w:type="spellEnd"/>
      <w:r>
        <w:t xml:space="preserve"> </w:t>
      </w:r>
      <w:proofErr w:type="spellStart"/>
      <w:proofErr w:type="gramStart"/>
      <w:r>
        <w:t>alur</w:t>
      </w:r>
      <w:proofErr w:type="spellEnd"/>
      <w:r>
        <w:t xml:space="preserve">  program</w:t>
      </w:r>
      <w:proofErr w:type="gramEnd"/>
      <w:r>
        <w:t>.</w:t>
      </w:r>
    </w:p>
    <w:p w14:paraId="254BA427" w14:textId="77777777" w:rsidR="00167DE4" w:rsidRDefault="00167DE4" w:rsidP="00167DE4">
      <w:pPr>
        <w:pStyle w:val="NormalWeb"/>
        <w:numPr>
          <w:ilvl w:val="0"/>
          <w:numId w:val="4"/>
        </w:numPr>
      </w:pPr>
      <w:r>
        <w:t xml:space="preserve">Latihan rutin </w:t>
      </w:r>
      <w:proofErr w:type="spellStart"/>
      <w:r>
        <w:t>diperlukan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terbiasa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statement </w:t>
      </w:r>
      <w:proofErr w:type="spellStart"/>
      <w:r>
        <w:t>kondisional</w:t>
      </w:r>
      <w:proofErr w:type="spellEnd"/>
      <w:r>
        <w:t>.</w:t>
      </w:r>
    </w:p>
    <w:p w14:paraId="61E53DD7" w14:textId="77777777" w:rsidR="00167DE4" w:rsidRDefault="00167DE4" w:rsidP="00167DE4">
      <w:pPr>
        <w:spacing w:line="360" w:lineRule="auto"/>
        <w:ind w:left="720"/>
        <w:jc w:val="both"/>
        <w:rPr>
          <w:lang w:val="en-US"/>
        </w:rPr>
      </w:pPr>
    </w:p>
    <w:p w14:paraId="32823A7F" w14:textId="77777777" w:rsidR="00167DE4" w:rsidRDefault="00167DE4" w:rsidP="00167DE4">
      <w:pPr>
        <w:spacing w:line="360" w:lineRule="auto"/>
        <w:ind w:left="720"/>
        <w:jc w:val="both"/>
        <w:rPr>
          <w:lang w:val="en-US"/>
        </w:rPr>
      </w:pPr>
    </w:p>
    <w:p w14:paraId="490AE85D" w14:textId="77777777" w:rsidR="00167DE4" w:rsidRDefault="00167DE4" w:rsidP="00167DE4">
      <w:pPr>
        <w:spacing w:line="360" w:lineRule="auto"/>
        <w:ind w:left="720"/>
        <w:jc w:val="both"/>
        <w:rPr>
          <w:lang w:val="en-US"/>
        </w:rPr>
      </w:pPr>
    </w:p>
    <w:p w14:paraId="4281038A" w14:textId="77777777" w:rsidR="00167DE4" w:rsidRDefault="00167DE4" w:rsidP="00167DE4">
      <w:pPr>
        <w:spacing w:line="360" w:lineRule="auto"/>
        <w:ind w:left="720"/>
        <w:jc w:val="both"/>
        <w:rPr>
          <w:lang w:val="en-US"/>
        </w:rPr>
      </w:pPr>
    </w:p>
    <w:p w14:paraId="6A71911C" w14:textId="77777777" w:rsidR="00167DE4" w:rsidRDefault="00167DE4" w:rsidP="00167DE4">
      <w:pPr>
        <w:spacing w:line="360" w:lineRule="auto"/>
        <w:ind w:left="720"/>
        <w:jc w:val="both"/>
        <w:rPr>
          <w:lang w:val="en-US"/>
        </w:rPr>
      </w:pPr>
    </w:p>
    <w:p w14:paraId="21D8C00E" w14:textId="77777777" w:rsidR="00167DE4" w:rsidRDefault="00167DE4" w:rsidP="00167DE4">
      <w:pPr>
        <w:spacing w:line="360" w:lineRule="auto"/>
        <w:ind w:left="720"/>
        <w:jc w:val="both"/>
        <w:rPr>
          <w:lang w:val="en-US"/>
        </w:rPr>
      </w:pPr>
    </w:p>
    <w:p w14:paraId="134CAD9C" w14:textId="77777777" w:rsidR="00167DE4" w:rsidRDefault="00167DE4" w:rsidP="00167DE4">
      <w:pPr>
        <w:spacing w:line="360" w:lineRule="auto"/>
        <w:ind w:left="720"/>
        <w:jc w:val="both"/>
        <w:rPr>
          <w:lang w:val="en-US"/>
        </w:rPr>
      </w:pPr>
    </w:p>
    <w:p w14:paraId="7FACE8F3" w14:textId="77777777" w:rsidR="00167DE4" w:rsidRDefault="00167DE4" w:rsidP="00167DE4">
      <w:pPr>
        <w:spacing w:line="360" w:lineRule="auto"/>
        <w:ind w:left="720"/>
        <w:jc w:val="both"/>
        <w:rPr>
          <w:lang w:val="en-US"/>
        </w:rPr>
      </w:pPr>
    </w:p>
    <w:p w14:paraId="2771A3B8" w14:textId="77777777" w:rsidR="00167DE4" w:rsidRDefault="00167DE4" w:rsidP="00167DE4">
      <w:pPr>
        <w:spacing w:line="360" w:lineRule="auto"/>
        <w:ind w:left="720"/>
        <w:jc w:val="both"/>
        <w:rPr>
          <w:lang w:val="en-US"/>
        </w:rPr>
      </w:pPr>
    </w:p>
    <w:p w14:paraId="4DA2A3FB" w14:textId="77777777" w:rsidR="00167DE4" w:rsidRDefault="00167DE4" w:rsidP="00167DE4">
      <w:pPr>
        <w:spacing w:line="360" w:lineRule="auto"/>
        <w:ind w:left="720"/>
        <w:jc w:val="both"/>
        <w:rPr>
          <w:lang w:val="en-US"/>
        </w:rPr>
      </w:pPr>
    </w:p>
    <w:p w14:paraId="7379C1BA" w14:textId="77777777" w:rsidR="00167DE4" w:rsidRDefault="00167DE4" w:rsidP="00167DE4">
      <w:pPr>
        <w:spacing w:line="360" w:lineRule="auto"/>
        <w:ind w:left="720"/>
        <w:jc w:val="both"/>
        <w:rPr>
          <w:lang w:val="en-US"/>
        </w:rPr>
      </w:pPr>
    </w:p>
    <w:p w14:paraId="2109EBD7" w14:textId="77777777" w:rsidR="00167DE4" w:rsidRDefault="00167DE4" w:rsidP="00167DE4">
      <w:pPr>
        <w:pStyle w:val="Style1"/>
        <w:rPr>
          <w:lang w:val="en-US"/>
        </w:rPr>
      </w:pPr>
      <w:bookmarkStart w:id="48" w:name="_Toc212621904"/>
      <w:bookmarkStart w:id="49" w:name="_Toc213274376"/>
      <w:r>
        <w:rPr>
          <w:lang w:val="en-US"/>
        </w:rPr>
        <w:t>DAFTAR PUSTAKA</w:t>
      </w:r>
      <w:bookmarkEnd w:id="48"/>
      <w:bookmarkEnd w:id="49"/>
    </w:p>
    <w:p w14:paraId="14A966E8" w14:textId="77777777" w:rsidR="00167DE4" w:rsidRDefault="00167DE4" w:rsidP="00167DE4">
      <w:pPr>
        <w:rPr>
          <w:lang w:val="en-US"/>
        </w:rPr>
      </w:pPr>
    </w:p>
    <w:p w14:paraId="41DD96EA" w14:textId="77777777" w:rsidR="00167DE4" w:rsidRPr="00167DE4" w:rsidRDefault="00167DE4" w:rsidP="00167DE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F37788" w14:textId="77777777" w:rsidR="00167DE4" w:rsidRPr="00167DE4" w:rsidRDefault="00167DE4" w:rsidP="00167DE4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67DE4">
        <w:rPr>
          <w:rFonts w:ascii="Times New Roman" w:hAnsi="Times New Roman" w:cs="Times New Roman"/>
          <w:sz w:val="24"/>
          <w:szCs w:val="24"/>
          <w:lang w:val="en-US"/>
        </w:rPr>
        <w:t xml:space="preserve">[ </w:t>
      </w:r>
      <w:proofErr w:type="gramStart"/>
      <w:r w:rsidRPr="00167DE4">
        <w:rPr>
          <w:rFonts w:ascii="Times New Roman" w:hAnsi="Times New Roman" w:cs="Times New Roman"/>
          <w:sz w:val="24"/>
          <w:szCs w:val="24"/>
          <w:lang w:val="en-US"/>
        </w:rPr>
        <w:t>1 ]</w:t>
      </w:r>
      <w:proofErr w:type="gramEnd"/>
      <w:r w:rsidRPr="00167D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67DE4">
        <w:rPr>
          <w:rFonts w:ascii="Times New Roman" w:hAnsi="Times New Roman" w:cs="Times New Roman"/>
          <w:sz w:val="24"/>
          <w:szCs w:val="24"/>
        </w:rPr>
        <w:t>GeeksforGeeks. (2022). 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Control flow statement in programing.</w:t>
      </w:r>
    </w:p>
    <w:p w14:paraId="533D8528" w14:textId="77777777" w:rsidR="00167DE4" w:rsidRDefault="00167DE4" w:rsidP="00167DE4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67DE4">
        <w:rPr>
          <w:rFonts w:ascii="Times New Roman" w:hAnsi="Times New Roman" w:cs="Times New Roman"/>
          <w:sz w:val="24"/>
          <w:szCs w:val="24"/>
          <w:lang w:val="en-US"/>
        </w:rPr>
        <w:t xml:space="preserve">[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167DE4">
        <w:rPr>
          <w:rFonts w:ascii="Times New Roman" w:hAnsi="Times New Roman" w:cs="Times New Roman"/>
          <w:sz w:val="24"/>
          <w:szCs w:val="24"/>
          <w:lang w:val="en-US"/>
        </w:rPr>
        <w:t xml:space="preserve"> ]</w:t>
      </w:r>
      <w:proofErr w:type="gramEnd"/>
      <w:r w:rsidRPr="00167D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67DE4">
        <w:rPr>
          <w:rFonts w:ascii="Times New Roman" w:hAnsi="Times New Roman" w:cs="Times New Roman"/>
          <w:sz w:val="24"/>
          <w:szCs w:val="24"/>
        </w:rPr>
        <w:t>GeeksforGeeks. (2022). 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Dessicion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making in java.</w:t>
      </w:r>
    </w:p>
    <w:p w14:paraId="7A2A26F8" w14:textId="77777777" w:rsidR="00167DE4" w:rsidRDefault="00167DE4" w:rsidP="00167DE4">
      <w:pPr>
        <w:pStyle w:val="NormalWeb"/>
        <w:spacing w:line="360" w:lineRule="auto"/>
        <w:ind w:left="716" w:hanging="716"/>
        <w:rPr>
          <w:lang w:val="en-US"/>
        </w:rPr>
      </w:pPr>
      <w:r>
        <w:rPr>
          <w:lang w:val="en-US"/>
        </w:rPr>
        <w:t xml:space="preserve">[ </w:t>
      </w:r>
      <w:proofErr w:type="gramStart"/>
      <w:r>
        <w:rPr>
          <w:lang w:val="en-US"/>
        </w:rPr>
        <w:t>3 ]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ab/>
      </w:r>
      <w:r w:rsidRPr="00243026">
        <w:rPr>
          <w:lang w:val="zh-CN"/>
        </w:rPr>
        <w:t>Oracle Corporation. (2023). </w:t>
      </w:r>
      <w:r w:rsidRPr="00243026">
        <w:rPr>
          <w:i/>
          <w:iCs/>
          <w:lang w:val="zh-CN"/>
        </w:rPr>
        <w:t>The Java™ Tutorials: Control Flow Statements</w:t>
      </w:r>
      <w:r w:rsidRPr="00243026">
        <w:rPr>
          <w:lang w:val="zh-CN"/>
        </w:rPr>
        <w:t>. Oracle HelpCenter.</w:t>
      </w:r>
    </w:p>
    <w:p w14:paraId="3E25F753" w14:textId="77777777" w:rsidR="00167DE4" w:rsidRDefault="00167DE4" w:rsidP="00167DE4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18DEF1D" w14:textId="77777777" w:rsidR="00167DE4" w:rsidRPr="00167DE4" w:rsidRDefault="00167DE4" w:rsidP="00167DE4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167DE4" w:rsidRPr="00167DE4" w:rsidSect="00B1541C">
      <w:footerReference w:type="default" r:id="rId21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F51B0" w14:textId="77777777" w:rsidR="0056139D" w:rsidRDefault="0056139D" w:rsidP="008F4CBF">
      <w:pPr>
        <w:spacing w:after="0" w:line="240" w:lineRule="auto"/>
      </w:pPr>
      <w:r>
        <w:separator/>
      </w:r>
    </w:p>
  </w:endnote>
  <w:endnote w:type="continuationSeparator" w:id="0">
    <w:p w14:paraId="7C9AA00F" w14:textId="77777777" w:rsidR="0056139D" w:rsidRDefault="0056139D" w:rsidP="008F4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7218A" w14:textId="77777777" w:rsidR="00B1541C" w:rsidRDefault="00B1541C" w:rsidP="00B1541C">
    <w:pPr>
      <w:pStyle w:val="Footer"/>
    </w:pPr>
  </w:p>
  <w:p w14:paraId="566E73AA" w14:textId="77777777" w:rsidR="00B1541C" w:rsidRDefault="00B154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96651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76B4EE" w14:textId="77777777" w:rsidR="00B1541C" w:rsidRDefault="00B1541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07FA0E" w14:textId="77777777" w:rsidR="00B1541C" w:rsidRDefault="00B154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62216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2DD26B" w14:textId="77777777" w:rsidR="00B1541C" w:rsidRDefault="00B1541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EE2D29" w14:textId="77777777" w:rsidR="00B1541C" w:rsidRDefault="00B154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B1D7B" w14:textId="77777777" w:rsidR="0056139D" w:rsidRDefault="0056139D" w:rsidP="008F4CBF">
      <w:pPr>
        <w:spacing w:after="0" w:line="240" w:lineRule="auto"/>
      </w:pPr>
      <w:r>
        <w:separator/>
      </w:r>
    </w:p>
  </w:footnote>
  <w:footnote w:type="continuationSeparator" w:id="0">
    <w:p w14:paraId="715A318E" w14:textId="77777777" w:rsidR="0056139D" w:rsidRDefault="0056139D" w:rsidP="008F4C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6231"/>
    <w:multiLevelType w:val="hybridMultilevel"/>
    <w:tmpl w:val="7A5EF6E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545B79"/>
    <w:multiLevelType w:val="hybridMultilevel"/>
    <w:tmpl w:val="DF46416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FAE2F2C"/>
    <w:multiLevelType w:val="hybridMultilevel"/>
    <w:tmpl w:val="BFA48776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30CB2A42"/>
    <w:multiLevelType w:val="hybridMultilevel"/>
    <w:tmpl w:val="47EA4412"/>
    <w:lvl w:ilvl="0" w:tplc="0E28830E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30375F"/>
    <w:multiLevelType w:val="hybridMultilevel"/>
    <w:tmpl w:val="EECE03D6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C7E3A1A"/>
    <w:multiLevelType w:val="multilevel"/>
    <w:tmpl w:val="8BB4E134"/>
    <w:lvl w:ilvl="0">
      <w:start w:val="1"/>
      <w:numFmt w:val="upperRoman"/>
      <w:pStyle w:val="Heading1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35A6134"/>
    <w:multiLevelType w:val="multilevel"/>
    <w:tmpl w:val="2C04D95E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BC431E6"/>
    <w:multiLevelType w:val="hybridMultilevel"/>
    <w:tmpl w:val="207ED9DE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60753CD0"/>
    <w:multiLevelType w:val="hybridMultilevel"/>
    <w:tmpl w:val="78663BC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1F65BDB"/>
    <w:multiLevelType w:val="hybridMultilevel"/>
    <w:tmpl w:val="3766C6E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7ADE6A72"/>
    <w:multiLevelType w:val="hybridMultilevel"/>
    <w:tmpl w:val="D36666E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108352347">
    <w:abstractNumId w:val="6"/>
  </w:num>
  <w:num w:numId="2" w16cid:durableId="186745058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8390255">
    <w:abstractNumId w:val="5"/>
  </w:num>
  <w:num w:numId="4" w16cid:durableId="1454515825">
    <w:abstractNumId w:val="3"/>
  </w:num>
  <w:num w:numId="5" w16cid:durableId="1835796039">
    <w:abstractNumId w:val="0"/>
  </w:num>
  <w:num w:numId="6" w16cid:durableId="363139815">
    <w:abstractNumId w:val="9"/>
  </w:num>
  <w:num w:numId="7" w16cid:durableId="1573082766">
    <w:abstractNumId w:val="7"/>
  </w:num>
  <w:num w:numId="8" w16cid:durableId="1616863576">
    <w:abstractNumId w:val="4"/>
  </w:num>
  <w:num w:numId="9" w16cid:durableId="589968006">
    <w:abstractNumId w:val="1"/>
  </w:num>
  <w:num w:numId="10" w16cid:durableId="1820531719">
    <w:abstractNumId w:val="8"/>
  </w:num>
  <w:num w:numId="11" w16cid:durableId="114065179">
    <w:abstractNumId w:val="2"/>
  </w:num>
  <w:num w:numId="12" w16cid:durableId="6112036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42C"/>
    <w:rsid w:val="00014E12"/>
    <w:rsid w:val="00035F70"/>
    <w:rsid w:val="00064ED0"/>
    <w:rsid w:val="000B521F"/>
    <w:rsid w:val="000C4E66"/>
    <w:rsid w:val="001455F8"/>
    <w:rsid w:val="00167DE4"/>
    <w:rsid w:val="00193ABE"/>
    <w:rsid w:val="001F4BD1"/>
    <w:rsid w:val="002077DA"/>
    <w:rsid w:val="00265D69"/>
    <w:rsid w:val="00283EAC"/>
    <w:rsid w:val="00293CC6"/>
    <w:rsid w:val="002A0D55"/>
    <w:rsid w:val="002E53EC"/>
    <w:rsid w:val="003B0B48"/>
    <w:rsid w:val="003F0A4D"/>
    <w:rsid w:val="00415F1F"/>
    <w:rsid w:val="00457D36"/>
    <w:rsid w:val="004C5B1A"/>
    <w:rsid w:val="004E2AEA"/>
    <w:rsid w:val="004E372D"/>
    <w:rsid w:val="005102EF"/>
    <w:rsid w:val="0056139D"/>
    <w:rsid w:val="0066342C"/>
    <w:rsid w:val="00862D33"/>
    <w:rsid w:val="008F4CBF"/>
    <w:rsid w:val="0092276D"/>
    <w:rsid w:val="00961C97"/>
    <w:rsid w:val="00962FF5"/>
    <w:rsid w:val="00993F97"/>
    <w:rsid w:val="009A36A6"/>
    <w:rsid w:val="009C65CB"/>
    <w:rsid w:val="00A46982"/>
    <w:rsid w:val="00A72BB8"/>
    <w:rsid w:val="00A7709A"/>
    <w:rsid w:val="00AD7AB7"/>
    <w:rsid w:val="00B1541C"/>
    <w:rsid w:val="00B413C7"/>
    <w:rsid w:val="00B71467"/>
    <w:rsid w:val="00B84A5D"/>
    <w:rsid w:val="00BC776B"/>
    <w:rsid w:val="00BE3546"/>
    <w:rsid w:val="00C00E7B"/>
    <w:rsid w:val="00CB6735"/>
    <w:rsid w:val="00CC737A"/>
    <w:rsid w:val="00D135B1"/>
    <w:rsid w:val="00D66B3E"/>
    <w:rsid w:val="00DA2C5B"/>
    <w:rsid w:val="00DB402D"/>
    <w:rsid w:val="00EC007E"/>
    <w:rsid w:val="00EE1DB5"/>
    <w:rsid w:val="00F845C0"/>
    <w:rsid w:val="00F90998"/>
    <w:rsid w:val="00FA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B8A35"/>
  <w15:chartTrackingRefBased/>
  <w15:docId w15:val="{C5BDD6FB-4EC6-4337-8E80-8DDE7731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CBF"/>
    <w:rPr>
      <w:kern w:val="0"/>
      <w:lang w:val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4E12"/>
    <w:pPr>
      <w:keepNext/>
      <w:keepLines/>
      <w:numPr>
        <w:numId w:val="3"/>
      </w:numPr>
      <w:spacing w:before="360" w:after="80"/>
      <w:ind w:left="0" w:firstLine="0"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B1A"/>
    <w:pPr>
      <w:keepNext/>
      <w:keepLines/>
      <w:numPr>
        <w:ilvl w:val="1"/>
        <w:numId w:val="3"/>
      </w:numPr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B1A"/>
    <w:pPr>
      <w:keepNext/>
      <w:keepLines/>
      <w:numPr>
        <w:ilvl w:val="2"/>
        <w:numId w:val="3"/>
      </w:numPr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5B1A"/>
    <w:pPr>
      <w:keepNext/>
      <w:keepLines/>
      <w:numPr>
        <w:ilvl w:val="3"/>
        <w:numId w:val="1"/>
      </w:numPr>
      <w:spacing w:before="80" w:after="40"/>
      <w:outlineLvl w:val="3"/>
    </w:pPr>
    <w:rPr>
      <w:rFonts w:ascii="Times New Roman" w:eastAsiaTheme="majorEastAsia" w:hAnsi="Times New Roman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C5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E12"/>
    <w:rPr>
      <w:rFonts w:ascii="Times New Roman" w:eastAsiaTheme="majorEastAsia" w:hAnsi="Times New Roman" w:cstheme="majorBidi"/>
      <w:b/>
      <w:kern w:val="0"/>
      <w:sz w:val="28"/>
      <w:szCs w:val="40"/>
      <w:lang w:val="zh-C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C5B1A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5B1A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C5B1A"/>
    <w:rPr>
      <w:rFonts w:ascii="Times New Roman" w:eastAsiaTheme="majorEastAsia" w:hAnsi="Times New Roman" w:cstheme="majorBidi"/>
      <w:b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C5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B1A"/>
    <w:rPr>
      <w:b/>
      <w:bCs/>
      <w:smallCaps/>
      <w:color w:val="2F5496" w:themeColor="accent1" w:themeShade="BF"/>
      <w:spacing w:val="5"/>
    </w:rPr>
  </w:style>
  <w:style w:type="paragraph" w:customStyle="1" w:styleId="Style1">
    <w:name w:val="Style1"/>
    <w:basedOn w:val="Heading1"/>
    <w:next w:val="Normal"/>
    <w:qFormat/>
    <w:rsid w:val="008F4CBF"/>
    <w:pPr>
      <w:numPr>
        <w:numId w:val="0"/>
      </w:numPr>
    </w:pPr>
  </w:style>
  <w:style w:type="paragraph" w:styleId="Header">
    <w:name w:val="header"/>
    <w:basedOn w:val="Normal"/>
    <w:link w:val="HeaderChar"/>
    <w:uiPriority w:val="99"/>
    <w:unhideWhenUsed/>
    <w:rsid w:val="008F4C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CBF"/>
  </w:style>
  <w:style w:type="paragraph" w:styleId="Footer">
    <w:name w:val="footer"/>
    <w:basedOn w:val="Normal"/>
    <w:link w:val="FooterChar"/>
    <w:uiPriority w:val="99"/>
    <w:unhideWhenUsed/>
    <w:rsid w:val="008F4C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CBF"/>
  </w:style>
  <w:style w:type="paragraph" w:styleId="NormalWeb">
    <w:name w:val="Normal (Web)"/>
    <w:basedOn w:val="Normal"/>
    <w:uiPriority w:val="99"/>
    <w:unhideWhenUsed/>
    <w:rsid w:val="00014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styleId="Caption">
    <w:name w:val="caption"/>
    <w:basedOn w:val="Normal"/>
    <w:next w:val="Normal"/>
    <w:uiPriority w:val="35"/>
    <w:unhideWhenUsed/>
    <w:qFormat/>
    <w:rsid w:val="0092276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B154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1541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1541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1541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B1541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OneDrive\Documents\Custom%20Office%20Templates\LAPORAN%20PRAKTIKUM%20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FB310E-0284-4346-B0FA-2F760F2D9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LAPORAN PRAKTIKUM 5</Template>
  <TotalTime>1349</TotalTime>
  <Pages>17</Pages>
  <Words>2253</Words>
  <Characters>12846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Muhamad Fajri Aulia</cp:lastModifiedBy>
  <cp:revision>3</cp:revision>
  <dcterms:created xsi:type="dcterms:W3CDTF">2025-11-03T15:22:00Z</dcterms:created>
  <dcterms:modified xsi:type="dcterms:W3CDTF">2025-11-05T15:32:00Z</dcterms:modified>
</cp:coreProperties>
</file>